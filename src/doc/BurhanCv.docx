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7049" w14:textId="02FECC68" w:rsidR="002E2E91" w:rsidRDefault="00EA0C5E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0726CBC" wp14:editId="5413AD2C">
                <wp:simplePos x="0" y="0"/>
                <wp:positionH relativeFrom="margin">
                  <wp:posOffset>2784764</wp:posOffset>
                </wp:positionH>
                <wp:positionV relativeFrom="paragraph">
                  <wp:posOffset>-355080</wp:posOffset>
                </wp:positionV>
                <wp:extent cx="4305300" cy="10092920"/>
                <wp:effectExtent l="0" t="0" r="0" b="0"/>
                <wp:wrapNone/>
                <wp:docPr id="173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0092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115" w:type="dxa"/>
                                <w:right w:w="1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470"/>
                            </w:tblGrid>
                            <w:tr w:rsidR="002B28D4" w:rsidRPr="00981741" w14:paraId="16CD8CDB" w14:textId="77777777" w:rsidTr="002B28D4">
                              <w:trPr>
                                <w:trHeight w:val="4536"/>
                              </w:trPr>
                              <w:tc>
                                <w:tcPr>
                                  <w:tcW w:w="6470" w:type="dxa"/>
                                  <w:vAlign w:val="bottom"/>
                                </w:tcPr>
                                <w:p w14:paraId="08B6C44B" w14:textId="24393A4D" w:rsidR="002B28D4" w:rsidRDefault="00C30AB7" w:rsidP="002B28D4">
                                  <w:pPr>
                                    <w:pStyle w:val="Title"/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t xml:space="preserve">SYED </w:t>
                                  </w:r>
                                  <w:r w:rsidR="00303034"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t>Burhan</w:t>
                                  </w:r>
                                  <w:r w:rsidR="002B28D4" w:rsidRPr="00981741"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t xml:space="preserve"> </w:t>
                                  </w:r>
                                  <w:r w:rsidR="00303034">
                                    <w:rPr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t>aLi</w:t>
                                  </w:r>
                                </w:p>
                                <w:p w14:paraId="66953461" w14:textId="77777777" w:rsidR="002B28D4" w:rsidRDefault="002B28D4" w:rsidP="002B28D4"/>
                                <w:p w14:paraId="050763DB" w14:textId="77777777" w:rsidR="002B28D4" w:rsidRPr="001863E2" w:rsidRDefault="002B28D4" w:rsidP="002B28D4"/>
                                <w:p w14:paraId="078E6A48" w14:textId="6AAEDC72" w:rsidR="002B28D4" w:rsidRPr="00981741" w:rsidRDefault="002B28D4" w:rsidP="002B28D4">
                                  <w:pPr>
                                    <w:rPr>
                                      <w:b/>
                                      <w:bCs/>
                                      <w:sz w:val="22"/>
                                    </w:rPr>
                                  </w:pPr>
                                  <w:r w:rsidRPr="00981741">
                                    <w:rPr>
                                      <w:b/>
                                      <w:bCs/>
                                      <w:sz w:val="22"/>
                                    </w:rPr>
                                    <w:t>Logical and organized individual with a strong foundation in software engineering Ability to translate business requirements into innovative software solutions. Excellent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</w:rPr>
                                    <w:t xml:space="preserve"> in</w:t>
                                  </w:r>
                                  <w:r w:rsidRPr="00981741">
                                    <w:rPr>
                                      <w:b/>
                                      <w:bCs/>
                                      <w:sz w:val="22"/>
                                    </w:rPr>
                                    <w:t xml:space="preserve"> teamwork, interpersonal and communication skills. Looking to start a career </w:t>
                                  </w:r>
                                  <w:r>
                                    <w:rPr>
                                      <w:b/>
                                      <w:bCs/>
                                      <w:sz w:val="22"/>
                                    </w:rPr>
                                    <w:t>as a Web Developer</w:t>
                                  </w:r>
                                  <w:r w:rsidRPr="00981741">
                                    <w:rPr>
                                      <w:b/>
                                      <w:bCs/>
                                      <w:sz w:val="22"/>
                                    </w:rPr>
                                    <w:t xml:space="preserve"> professional with a reputed IT company.</w:t>
                                  </w:r>
                                </w:p>
                                <w:p w14:paraId="7D8FF597" w14:textId="77777777" w:rsidR="002B28D4" w:rsidRPr="00981741" w:rsidRDefault="002B28D4" w:rsidP="002B28D4"/>
                              </w:tc>
                            </w:tr>
                            <w:tr w:rsidR="002B28D4" w:rsidRPr="004D3011" w14:paraId="5D871BE9" w14:textId="77777777">
                              <w:tc>
                                <w:tcPr>
                                  <w:tcW w:w="6470" w:type="dxa"/>
                                </w:tcPr>
                                <w:sdt>
                                  <w:sdtPr>
                                    <w:id w:val="-571359338"/>
                                    <w:placeholder>
                                      <w:docPart w:val="D2F35A8E540D404F8A1F4C94E365A859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14:paraId="66A16FB8" w14:textId="77777777" w:rsidR="002B28D4" w:rsidRDefault="002B28D4" w:rsidP="002B28D4">
                                      <w:pPr>
                                        <w:pStyle w:val="Heading2"/>
                                      </w:pPr>
                                      <w:r w:rsidRPr="00036450">
                                        <w:t>EDUCATION</w:t>
                                      </w:r>
                                    </w:p>
                                  </w:sdtContent>
                                </w:sdt>
                                <w:p w14:paraId="5A47CE98" w14:textId="14E0733E" w:rsidR="002B28D4" w:rsidRPr="00607492" w:rsidRDefault="002B28D4" w:rsidP="002B28D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0749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Degree Title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60749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|</w:t>
                                  </w:r>
                                  <w:r w:rsidR="0030303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BCs</w:t>
                                  </w:r>
                                  <w:r w:rsidR="00303034" w:rsidRPr="0060749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Computer Science</w:t>
                                  </w:r>
                                </w:p>
                                <w:p w14:paraId="0FCD7483" w14:textId="16E763D8" w:rsidR="002B28D4" w:rsidRDefault="00303034" w:rsidP="002B28D4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College Name</w:t>
                                  </w:r>
                                  <w:r w:rsidR="002B28D4">
                                    <w:rPr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Govt, Alamdar Hussain </w:t>
                                  </w:r>
                                  <w:r w:rsidR="008D19DC">
                                    <w:rPr>
                                      <w:sz w:val="24"/>
                                      <w:szCs w:val="24"/>
                                    </w:rPr>
                                    <w:t>Islamiyah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College Multan</w:t>
                                  </w:r>
                                </w:p>
                                <w:p w14:paraId="57FB9084" w14:textId="77777777" w:rsidR="002B28D4" w:rsidRPr="00CE0F2F" w:rsidRDefault="002B28D4" w:rsidP="002B28D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E0F2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Division: </w:t>
                                  </w:r>
                                </w:p>
                                <w:p w14:paraId="68E40A5E" w14:textId="4377FFF6" w:rsidR="002B28D4" w:rsidRDefault="002B28D4" w:rsidP="002B28D4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(20</w:t>
                                  </w:r>
                                  <w:r w:rsidR="00303034">
                                    <w:rPr>
                                      <w:sz w:val="24"/>
                                      <w:szCs w:val="24"/>
                                    </w:rPr>
                                    <w:t>21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to 20</w:t>
                                  </w:r>
                                  <w:r w:rsidR="00303034">
                                    <w:rPr>
                                      <w:sz w:val="24"/>
                                      <w:szCs w:val="24"/>
                                    </w:rPr>
                                    <w:t>23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  <w:p w14:paraId="0F6EA001" w14:textId="520591B9" w:rsidR="002B28D4" w:rsidRPr="00607492" w:rsidRDefault="002B28D4" w:rsidP="002B28D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0749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Degree Title|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8D19D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Inter</w:t>
                                  </w:r>
                                </w:p>
                                <w:p w14:paraId="21FCF066" w14:textId="10438359" w:rsidR="002B28D4" w:rsidRDefault="002B28D4" w:rsidP="002B28D4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College Name: </w:t>
                                  </w:r>
                                  <w:r w:rsidR="00303034">
                                    <w:rPr>
                                      <w:sz w:val="24"/>
                                      <w:szCs w:val="24"/>
                                    </w:rPr>
                                    <w:t>Govt, Science College Multan</w:t>
                                  </w:r>
                                </w:p>
                                <w:p w14:paraId="7F9F4F12" w14:textId="77777777" w:rsidR="002B28D4" w:rsidRDefault="002B28D4" w:rsidP="002B28D4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83458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Division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: 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(2017 to 2019)</w:t>
                                  </w:r>
                                </w:p>
                                <w:p w14:paraId="1DA95376" w14:textId="0F79D509" w:rsidR="002B28D4" w:rsidRDefault="002B28D4" w:rsidP="002B28D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0749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Degree</w:t>
                                  </w:r>
                                  <w:r w:rsidR="0030303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Title</w:t>
                                  </w:r>
                                  <w:r w:rsidRPr="0060749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| </w:t>
                                  </w:r>
                                  <w:r w:rsidR="0030303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Matric</w:t>
                                  </w:r>
                                </w:p>
                                <w:p w14:paraId="339AA79A" w14:textId="67FC0385" w:rsidR="002B28D4" w:rsidRDefault="00303034" w:rsidP="00303034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School Name</w:t>
                                  </w:r>
                                  <w:r w:rsidR="002B28D4" w:rsidRPr="00270DF4">
                                    <w:rPr>
                                      <w:sz w:val="24"/>
                                      <w:szCs w:val="24"/>
                                    </w:rPr>
                                    <w:t xml:space="preserve">: 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Govt, Muslim High School Multan</w:t>
                                  </w:r>
                                </w:p>
                                <w:p w14:paraId="60B78562" w14:textId="4F840906" w:rsidR="00303034" w:rsidRDefault="00303034" w:rsidP="00303034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A83458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Division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: 2nd (2015 to 2016)</w:t>
                                  </w:r>
                                </w:p>
                                <w:sdt>
                                  <w:sdtPr>
                                    <w:id w:val="1358470118"/>
                                    <w:placeholder>
                                      <w:docPart w:val="D1AF556F827244869E7519758486A8EE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14:paraId="4F1CA0BA" w14:textId="77777777" w:rsidR="002B28D4" w:rsidRDefault="002B28D4" w:rsidP="002B28D4">
                                      <w:pPr>
                                        <w:pStyle w:val="Heading2"/>
                                      </w:pPr>
                                      <w:r w:rsidRPr="00036450">
                                        <w:t>WORK EXPERIENCE</w:t>
                                      </w:r>
                                    </w:p>
                                  </w:sdtContent>
                                </w:sdt>
                                <w:p w14:paraId="59AB131C" w14:textId="653DE4E4" w:rsidR="002B28D4" w:rsidRDefault="003834FD" w:rsidP="007144D0">
                                  <w:pPr>
                                    <w:pStyle w:val="Heading4"/>
                                    <w:rPr>
                                      <w:sz w:val="28"/>
                                      <w:szCs w:val="36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36"/>
                                    </w:rPr>
                                    <w:t>SOFTAGICS</w:t>
                                  </w:r>
                                  <w:r w:rsidR="007144D0">
                                    <w:rPr>
                                      <w:sz w:val="28"/>
                                      <w:szCs w:val="36"/>
                                    </w:rPr>
                                    <w:t xml:space="preserve"> </w:t>
                                  </w:r>
                                </w:p>
                                <w:p w14:paraId="1282E748" w14:textId="1B08F5FE" w:rsidR="007144D0" w:rsidRPr="00710E8C" w:rsidRDefault="008D19DC" w:rsidP="007144D0">
                                  <w:pPr>
                                    <w:rPr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8"/>
                                    </w:rPr>
                                    <w:t>March-</w:t>
                                  </w:r>
                                  <w:r w:rsidR="007144D0" w:rsidRPr="00710E8C">
                                    <w:rPr>
                                      <w:sz w:val="22"/>
                                      <w:szCs w:val="28"/>
                                    </w:rPr>
                                    <w:t xml:space="preserve">2020 </w:t>
                                  </w:r>
                                  <w:r w:rsidR="00D81ECB">
                                    <w:rPr>
                                      <w:sz w:val="22"/>
                                      <w:szCs w:val="28"/>
                                    </w:rPr>
                                    <w:t>- Continue</w:t>
                                  </w:r>
                                </w:p>
                                <w:p w14:paraId="6DA9F4E0" w14:textId="0F6275B9" w:rsidR="002B28D4" w:rsidRPr="00710E8C" w:rsidRDefault="007144D0" w:rsidP="002B28D4">
                                  <w:pPr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proofErr w:type="spellStart"/>
                                  <w:r w:rsidRPr="00710E8C">
                                    <w:rPr>
                                      <w:sz w:val="24"/>
                                      <w:szCs w:val="32"/>
                                    </w:rPr>
                                    <w:t>Softagics</w:t>
                                  </w:r>
                                  <w:proofErr w:type="spellEnd"/>
                                  <w:r w:rsidRPr="00710E8C">
                                    <w:rPr>
                                      <w:sz w:val="24"/>
                                      <w:szCs w:val="32"/>
                                    </w:rPr>
                                    <w:t xml:space="preserve"> build affordable solutions for Businesses, large &amp; small.</w:t>
                                  </w:r>
                                  <w:r w:rsidR="000177DA" w:rsidRPr="00710E8C">
                                    <w:rPr>
                                      <w:sz w:val="24"/>
                                      <w:szCs w:val="32"/>
                                    </w:rPr>
                                    <w:t xml:space="preserve"> I am work as a:</w:t>
                                  </w:r>
                                </w:p>
                                <w:p w14:paraId="7A99D896" w14:textId="58A38150" w:rsidR="007144D0" w:rsidRDefault="007144D0" w:rsidP="002B28D4">
                                  <w:pPr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 w:rsidRPr="00710E8C">
                                    <w:rPr>
                                      <w:sz w:val="24"/>
                                      <w:szCs w:val="32"/>
                                    </w:rPr>
                                    <w:t xml:space="preserve">Web Developer </w:t>
                                  </w:r>
                                  <w:r w:rsidR="000177DA" w:rsidRPr="00710E8C">
                                    <w:rPr>
                                      <w:sz w:val="24"/>
                                      <w:szCs w:val="32"/>
                                    </w:rPr>
                                    <w:t xml:space="preserve">Front End and back End </w:t>
                                  </w:r>
                                </w:p>
                                <w:p w14:paraId="2064B7C8" w14:textId="7298BFA6" w:rsidR="00C33275" w:rsidRDefault="00013CCD" w:rsidP="002B28D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 w:rsidRPr="00013CCD"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 xml:space="preserve">Projects In </w:t>
                                  </w:r>
                                  <w:proofErr w:type="spellStart"/>
                                  <w:r w:rsidRPr="00013CCD"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>Softagics</w:t>
                                  </w:r>
                                  <w:proofErr w:type="spellEnd"/>
                                </w:p>
                                <w:p w14:paraId="1B7BDBE1" w14:textId="079B19B2" w:rsidR="009A1180" w:rsidRDefault="00303EFA" w:rsidP="002B28D4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303EF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Link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hyperlink r:id="rId7" w:history="1">
                                    <w:r w:rsidR="008F6D8D" w:rsidRPr="00474644">
                                      <w:rPr>
                                        <w:rStyle w:val="Hyperlink"/>
                                        <w:sz w:val="24"/>
                                        <w:szCs w:val="24"/>
                                      </w:rPr>
                                      <w:t>https://</w:t>
                                    </w:r>
                                    <w:r w:rsidR="008D1E42">
                                      <w:rPr>
                                        <w:rStyle w:val="Hyperlink"/>
                                        <w:sz w:val="24"/>
                                        <w:szCs w:val="24"/>
                                      </w:rPr>
                                      <w:t>ccm.</w:t>
                                    </w:r>
                                    <w:r w:rsidR="008F6D8D" w:rsidRPr="00474644">
                                      <w:rPr>
                                        <w:rStyle w:val="Hyperlink"/>
                                        <w:sz w:val="24"/>
                                        <w:szCs w:val="24"/>
                                      </w:rPr>
                                      <w:t>jadeedems.com/</w:t>
                                    </w:r>
                                  </w:hyperlink>
                                </w:p>
                                <w:p w14:paraId="756E0FE4" w14:textId="7E690192" w:rsidR="00013CCD" w:rsidRDefault="00013CCD" w:rsidP="002B28D4">
                                  <w:pPr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32"/>
                                    </w:rPr>
                                    <w:t xml:space="preserve">This project is </w:t>
                                  </w:r>
                                  <w:r w:rsidR="000E78CC">
                                    <w:rPr>
                                      <w:sz w:val="24"/>
                                      <w:szCs w:val="32"/>
                                    </w:rPr>
                                    <w:t>Education</w:t>
                                  </w:r>
                                  <w:r>
                                    <w:rPr>
                                      <w:sz w:val="24"/>
                                      <w:szCs w:val="32"/>
                                    </w:rPr>
                                    <w:t xml:space="preserve"> Management System</w:t>
                                  </w:r>
                                </w:p>
                                <w:p w14:paraId="2FAE548A" w14:textId="77777777" w:rsidR="00134C4E" w:rsidRDefault="00134C4E" w:rsidP="00134C4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 w:rsidRPr="00013CCD"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 xml:space="preserve">Projects In </w:t>
                                  </w:r>
                                  <w:proofErr w:type="spellStart"/>
                                  <w:r w:rsidRPr="00013CCD"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>Softagics</w:t>
                                  </w:r>
                                  <w:proofErr w:type="spellEnd"/>
                                </w:p>
                                <w:p w14:paraId="4DEDF3EB" w14:textId="14CF3FE4" w:rsidR="00134C4E" w:rsidRDefault="00134C4E" w:rsidP="00134C4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303EF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Link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hyperlink r:id="rId8" w:history="1">
                                    <w:r w:rsidRPr="00284E9E">
                                      <w:rPr>
                                        <w:rStyle w:val="Hyperlink"/>
                                        <w:sz w:val="24"/>
                                        <w:szCs w:val="24"/>
                                      </w:rPr>
                                      <w:t>https://jadeedbazar.com/</w:t>
                                    </w:r>
                                  </w:hyperlink>
                                </w:p>
                                <w:p w14:paraId="35AD0368" w14:textId="590E3FA5" w:rsidR="00EA0C5E" w:rsidRDefault="00134C4E" w:rsidP="00134C4E">
                                  <w:pPr>
                                    <w:rPr>
                                      <w:sz w:val="24"/>
                                      <w:szCs w:val="32"/>
                                    </w:rPr>
                                  </w:pPr>
                                  <w:r w:rsidRPr="00134C4E">
                                    <w:rPr>
                                      <w:sz w:val="24"/>
                                      <w:szCs w:val="32"/>
                                    </w:rPr>
                                    <w:t>The project is a B2B E-commerce website.</w:t>
                                  </w:r>
                                </w:p>
                                <w:p w14:paraId="50B11C38" w14:textId="77777777" w:rsidR="00436742" w:rsidRDefault="00436742" w:rsidP="00436742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 w:rsidRPr="00013CCD"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 xml:space="preserve">Projects In </w:t>
                                  </w:r>
                                  <w:proofErr w:type="spellStart"/>
                                  <w:r w:rsidRPr="00013CCD">
                                    <w:rPr>
                                      <w:b/>
                                      <w:bCs/>
                                      <w:sz w:val="24"/>
                                      <w:szCs w:val="32"/>
                                    </w:rPr>
                                    <w:t>Softagics</w:t>
                                  </w:r>
                                  <w:proofErr w:type="spellEnd"/>
                                </w:p>
                                <w:p w14:paraId="35946F47" w14:textId="14C9E1AF" w:rsidR="00436742" w:rsidRDefault="00436742" w:rsidP="0043674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303EFA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Link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hyperlink r:id="rId9" w:history="1">
                                    <w:r w:rsidR="000E78CC" w:rsidRPr="00792A6F">
                                      <w:rPr>
                                        <w:rStyle w:val="Hyperlink"/>
                                        <w:sz w:val="24"/>
                                        <w:szCs w:val="24"/>
                                      </w:rPr>
                                      <w:t>https://hf24.jadeedmunshi.com/</w:t>
                                    </w:r>
                                  </w:hyperlink>
                                </w:p>
                                <w:p w14:paraId="1A7DD5F4" w14:textId="79619660" w:rsidR="00436742" w:rsidRDefault="00436742" w:rsidP="0043674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34C4E">
                                    <w:rPr>
                                      <w:sz w:val="24"/>
                                      <w:szCs w:val="32"/>
                                    </w:rPr>
                                    <w:t xml:space="preserve">The project is a </w:t>
                                  </w:r>
                                  <w:proofErr w:type="gramStart"/>
                                  <w:r w:rsidR="008D19DC">
                                    <w:rPr>
                                      <w:sz w:val="24"/>
                                      <w:szCs w:val="32"/>
                                    </w:rPr>
                                    <w:t>point of sale</w:t>
                                  </w:r>
                                  <w:proofErr w:type="gramEnd"/>
                                  <w:r w:rsidR="008D19DC">
                                    <w:rPr>
                                      <w:sz w:val="24"/>
                                      <w:szCs w:val="32"/>
                                    </w:rPr>
                                    <w:t xml:space="preserve"> </w:t>
                                  </w:r>
                                  <w:r w:rsidR="000E78CC">
                                    <w:rPr>
                                      <w:sz w:val="24"/>
                                      <w:szCs w:val="32"/>
                                    </w:rPr>
                                    <w:t xml:space="preserve"> </w:t>
                                  </w:r>
                                  <w:r w:rsidRPr="00134C4E">
                                    <w:rPr>
                                      <w:sz w:val="24"/>
                                      <w:szCs w:val="32"/>
                                    </w:rPr>
                                    <w:t xml:space="preserve"> website.</w:t>
                                  </w:r>
                                </w:p>
                                <w:p w14:paraId="61A57D68" w14:textId="77777777" w:rsidR="00D769D2" w:rsidRPr="00D7524C" w:rsidRDefault="00D769D2" w:rsidP="002F0ECB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149D83A" w14:textId="08F8D6EE" w:rsidR="00134C4E" w:rsidRPr="00134C4E" w:rsidRDefault="00134C4E" w:rsidP="00134C4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134C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Free Lancing Project </w:t>
                                  </w:r>
                                </w:p>
                                <w:p w14:paraId="0AA1AFAF" w14:textId="0C403955" w:rsidR="002F0ECB" w:rsidRPr="00C33275" w:rsidRDefault="00134C4E" w:rsidP="002B28D4">
                                  <w:p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134C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Link: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hyperlink r:id="rId10" w:history="1">
                                    <w:r w:rsidR="006A7696" w:rsidRPr="008F1B9E">
                                      <w:rPr>
                                        <w:rStyle w:val="Hyperlink"/>
                                        <w:sz w:val="24"/>
                                        <w:szCs w:val="24"/>
                                      </w:rPr>
                                      <w:t>https://alazkadg.com/</w:t>
                                    </w:r>
                                  </w:hyperlink>
                                </w:p>
                                <w:p w14:paraId="5118A73D" w14:textId="129CAB1D" w:rsidR="00134C4E" w:rsidRDefault="00134C4E" w:rsidP="00134C4E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34C4E">
                                    <w:rPr>
                                      <w:sz w:val="24"/>
                                      <w:szCs w:val="32"/>
                                    </w:rPr>
                                    <w:t xml:space="preserve">The project is a </w:t>
                                  </w:r>
                                  <w:r>
                                    <w:rPr>
                                      <w:sz w:val="24"/>
                                      <w:szCs w:val="32"/>
                                    </w:rPr>
                                    <w:t>Hotel Management System</w:t>
                                  </w:r>
                                  <w:r w:rsidRPr="00134C4E">
                                    <w:rPr>
                                      <w:sz w:val="24"/>
                                      <w:szCs w:val="32"/>
                                    </w:rPr>
                                    <w:t>.</w:t>
                                  </w:r>
                                </w:p>
                                <w:p w14:paraId="0D0598D0" w14:textId="77777777" w:rsidR="008E7302" w:rsidRDefault="008E7302" w:rsidP="002B28D4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41191C45" w14:textId="77777777" w:rsidR="008E7302" w:rsidRDefault="008E7302" w:rsidP="002B28D4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13090EBD" w14:textId="2AC42055" w:rsidR="008E7302" w:rsidRPr="004D3011" w:rsidRDefault="008E7302" w:rsidP="002B28D4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3D27F0" w14:textId="77777777" w:rsidR="006C65BF" w:rsidRPr="00885D6D" w:rsidRDefault="006C65BF" w:rsidP="006C65BF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26CBC" id="_x0000_t202" coordsize="21600,21600" o:spt="202" path="m,l,21600r21600,l21600,xe">
                <v:stroke joinstyle="miter"/>
                <v:path gradientshapeok="t" o:connecttype="rect"/>
              </v:shapetype>
              <v:shape id="TextBox 55" o:spid="_x0000_s1026" type="#_x0000_t202" style="position:absolute;margin-left:219.25pt;margin-top:-27.95pt;width:339pt;height:794.7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115" w:type="dxa"/>
                          <w:right w:w="1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470"/>
                      </w:tblGrid>
                      <w:tr w:rsidR="002B28D4" w:rsidRPr="00981741" w14:paraId="16CD8CDB" w14:textId="77777777" w:rsidTr="002B28D4">
                        <w:trPr>
                          <w:trHeight w:val="4536"/>
                        </w:trPr>
                        <w:tc>
                          <w:tcPr>
                            <w:tcW w:w="6470" w:type="dxa"/>
                            <w:vAlign w:val="bottom"/>
                          </w:tcPr>
                          <w:p w14:paraId="08B6C44B" w14:textId="24393A4D" w:rsidR="002B28D4" w:rsidRDefault="00C30AB7" w:rsidP="002B28D4">
                            <w:pPr>
                              <w:pStyle w:val="Title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SYED </w:t>
                            </w:r>
                            <w:r w:rsidR="00303034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Burhan</w:t>
                            </w:r>
                            <w:r w:rsidR="002B28D4" w:rsidRPr="00981741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303034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aLi</w:t>
                            </w:r>
                          </w:p>
                          <w:p w14:paraId="66953461" w14:textId="77777777" w:rsidR="002B28D4" w:rsidRDefault="002B28D4" w:rsidP="002B28D4"/>
                          <w:p w14:paraId="050763DB" w14:textId="77777777" w:rsidR="002B28D4" w:rsidRPr="001863E2" w:rsidRDefault="002B28D4" w:rsidP="002B28D4"/>
                          <w:p w14:paraId="078E6A48" w14:textId="6AAEDC72" w:rsidR="002B28D4" w:rsidRPr="00981741" w:rsidRDefault="002B28D4" w:rsidP="002B28D4">
                            <w:pPr>
                              <w:rPr>
                                <w:b/>
                                <w:bCs/>
                                <w:sz w:val="22"/>
                              </w:rPr>
                            </w:pPr>
                            <w:r w:rsidRPr="00981741">
                              <w:rPr>
                                <w:b/>
                                <w:bCs/>
                                <w:sz w:val="22"/>
                              </w:rPr>
                              <w:t>Logical and organized individual with a strong foundation in software engineering Ability to translate business requirements into innovative software solutions. Excellent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 in</w:t>
                            </w:r>
                            <w:r w:rsidRPr="00981741">
                              <w:rPr>
                                <w:b/>
                                <w:bCs/>
                                <w:sz w:val="22"/>
                              </w:rPr>
                              <w:t xml:space="preserve"> teamwork, interpersonal and communication skills. Looking to start a career 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as a Web Developer</w:t>
                            </w:r>
                            <w:r w:rsidRPr="00981741">
                              <w:rPr>
                                <w:b/>
                                <w:bCs/>
                                <w:sz w:val="22"/>
                              </w:rPr>
                              <w:t xml:space="preserve"> professional with a reputed IT company.</w:t>
                            </w:r>
                          </w:p>
                          <w:p w14:paraId="7D8FF597" w14:textId="77777777" w:rsidR="002B28D4" w:rsidRPr="00981741" w:rsidRDefault="002B28D4" w:rsidP="002B28D4"/>
                        </w:tc>
                      </w:tr>
                      <w:tr w:rsidR="002B28D4" w:rsidRPr="004D3011" w14:paraId="5D871BE9" w14:textId="77777777">
                        <w:tc>
                          <w:tcPr>
                            <w:tcW w:w="6470" w:type="dxa"/>
                          </w:tcPr>
                          <w:sdt>
                            <w:sdtPr>
                              <w:id w:val="-571359338"/>
                              <w:placeholder>
                                <w:docPart w:val="D2F35A8E540D404F8A1F4C94E365A859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66A16FB8" w14:textId="77777777" w:rsidR="002B28D4" w:rsidRDefault="002B28D4" w:rsidP="002B28D4">
                                <w:pPr>
                                  <w:pStyle w:val="Heading2"/>
                                </w:pPr>
                                <w:r w:rsidRPr="00036450">
                                  <w:t>EDUCATION</w:t>
                                </w:r>
                              </w:p>
                            </w:sdtContent>
                          </w:sdt>
                          <w:p w14:paraId="5A47CE98" w14:textId="14E0733E" w:rsidR="002B28D4" w:rsidRPr="00607492" w:rsidRDefault="002B28D4" w:rsidP="002B28D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074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Degree Title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074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|</w:t>
                            </w:r>
                            <w:r w:rsidR="0030303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BCs</w:t>
                            </w:r>
                            <w:r w:rsidR="00303034" w:rsidRPr="006074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Computer Science</w:t>
                            </w:r>
                          </w:p>
                          <w:p w14:paraId="0FCD7483" w14:textId="16E763D8" w:rsidR="002B28D4" w:rsidRDefault="00303034" w:rsidP="002B28D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College Name</w:t>
                            </w:r>
                            <w:r w:rsidR="002B28D4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Govt, Alamdar Hussain </w:t>
                            </w:r>
                            <w:r w:rsidR="008D19DC">
                              <w:rPr>
                                <w:sz w:val="24"/>
                                <w:szCs w:val="24"/>
                              </w:rPr>
                              <w:t>Islamiyah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College Multan</w:t>
                            </w:r>
                          </w:p>
                          <w:p w14:paraId="57FB9084" w14:textId="77777777" w:rsidR="002B28D4" w:rsidRPr="00CE0F2F" w:rsidRDefault="002B28D4" w:rsidP="002B28D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0F2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Division: </w:t>
                            </w:r>
                          </w:p>
                          <w:p w14:paraId="68E40A5E" w14:textId="4377FFF6" w:rsidR="002B28D4" w:rsidRDefault="002B28D4" w:rsidP="002B28D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(20</w:t>
                            </w:r>
                            <w:r w:rsidR="00303034">
                              <w:rPr>
                                <w:sz w:val="24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to 20</w:t>
                            </w:r>
                            <w:r w:rsidR="00303034">
                              <w:rPr>
                                <w:sz w:val="24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F6EA001" w14:textId="520591B9" w:rsidR="002B28D4" w:rsidRPr="00607492" w:rsidRDefault="002B28D4" w:rsidP="002B28D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074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Degree Title|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D19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Inter</w:t>
                            </w:r>
                          </w:p>
                          <w:p w14:paraId="21FCF066" w14:textId="10438359" w:rsidR="002B28D4" w:rsidRDefault="002B28D4" w:rsidP="002B28D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College Name: </w:t>
                            </w:r>
                            <w:r w:rsidR="00303034">
                              <w:rPr>
                                <w:sz w:val="24"/>
                                <w:szCs w:val="24"/>
                              </w:rPr>
                              <w:t>Govt, Science College Multan</w:t>
                            </w:r>
                          </w:p>
                          <w:p w14:paraId="7F9F4F12" w14:textId="77777777" w:rsidR="002B28D4" w:rsidRDefault="002B28D4" w:rsidP="002B28D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8345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Division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 1</w:t>
                            </w:r>
                            <w:r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(2017 to 2019)</w:t>
                            </w:r>
                          </w:p>
                          <w:p w14:paraId="1DA95376" w14:textId="0F79D509" w:rsidR="002B28D4" w:rsidRDefault="002B28D4" w:rsidP="002B28D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074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Degree</w:t>
                            </w:r>
                            <w:r w:rsidR="0030303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Title</w:t>
                            </w:r>
                            <w:r w:rsidRPr="006074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| </w:t>
                            </w:r>
                            <w:r w:rsidR="0030303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Matric</w:t>
                            </w:r>
                          </w:p>
                          <w:p w14:paraId="339AA79A" w14:textId="67FC0385" w:rsidR="002B28D4" w:rsidRDefault="00303034" w:rsidP="003030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School Name</w:t>
                            </w:r>
                            <w:r w:rsidR="002B28D4" w:rsidRPr="00270DF4">
                              <w:rPr>
                                <w:sz w:val="24"/>
                                <w:szCs w:val="24"/>
                              </w:rPr>
                              <w:t xml:space="preserve">: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Govt, Muslim High School Multan</w:t>
                            </w:r>
                          </w:p>
                          <w:p w14:paraId="60B78562" w14:textId="4F840906" w:rsidR="00303034" w:rsidRDefault="00303034" w:rsidP="0030303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8345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Division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 2nd (2015 to 2016)</w:t>
                            </w:r>
                          </w:p>
                          <w:sdt>
                            <w:sdtPr>
                              <w:id w:val="1358470118"/>
                              <w:placeholder>
                                <w:docPart w:val="D1AF556F827244869E7519758486A8EE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4F1CA0BA" w14:textId="77777777" w:rsidR="002B28D4" w:rsidRDefault="002B28D4" w:rsidP="002B28D4">
                                <w:pPr>
                                  <w:pStyle w:val="Heading2"/>
                                </w:pPr>
                                <w:r w:rsidRPr="00036450">
                                  <w:t>WORK EXPERIENCE</w:t>
                                </w:r>
                              </w:p>
                            </w:sdtContent>
                          </w:sdt>
                          <w:p w14:paraId="59AB131C" w14:textId="653DE4E4" w:rsidR="002B28D4" w:rsidRDefault="003834FD" w:rsidP="007144D0">
                            <w:pPr>
                              <w:pStyle w:val="Heading4"/>
                              <w:rPr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sz w:val="28"/>
                                <w:szCs w:val="36"/>
                              </w:rPr>
                              <w:t>SOFTAGICS</w:t>
                            </w:r>
                            <w:r w:rsidR="007144D0">
                              <w:rPr>
                                <w:sz w:val="28"/>
                                <w:szCs w:val="36"/>
                              </w:rPr>
                              <w:t xml:space="preserve"> </w:t>
                            </w:r>
                          </w:p>
                          <w:p w14:paraId="1282E748" w14:textId="1B08F5FE" w:rsidR="007144D0" w:rsidRPr="00710E8C" w:rsidRDefault="008D19DC" w:rsidP="007144D0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</w:rPr>
                              <w:t>March-</w:t>
                            </w:r>
                            <w:r w:rsidR="007144D0" w:rsidRPr="00710E8C">
                              <w:rPr>
                                <w:sz w:val="22"/>
                                <w:szCs w:val="28"/>
                              </w:rPr>
                              <w:t xml:space="preserve">2020 </w:t>
                            </w:r>
                            <w:r w:rsidR="00D81ECB">
                              <w:rPr>
                                <w:sz w:val="22"/>
                                <w:szCs w:val="28"/>
                              </w:rPr>
                              <w:t>- Continue</w:t>
                            </w:r>
                          </w:p>
                          <w:p w14:paraId="6DA9F4E0" w14:textId="0F6275B9" w:rsidR="002B28D4" w:rsidRPr="00710E8C" w:rsidRDefault="007144D0" w:rsidP="002B28D4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proofErr w:type="spellStart"/>
                            <w:r w:rsidRPr="00710E8C">
                              <w:rPr>
                                <w:sz w:val="24"/>
                                <w:szCs w:val="32"/>
                              </w:rPr>
                              <w:t>Softagics</w:t>
                            </w:r>
                            <w:proofErr w:type="spellEnd"/>
                            <w:r w:rsidRPr="00710E8C">
                              <w:rPr>
                                <w:sz w:val="24"/>
                                <w:szCs w:val="32"/>
                              </w:rPr>
                              <w:t xml:space="preserve"> build affordable solutions for Businesses, large &amp; small.</w:t>
                            </w:r>
                            <w:r w:rsidR="000177DA" w:rsidRPr="00710E8C">
                              <w:rPr>
                                <w:sz w:val="24"/>
                                <w:szCs w:val="32"/>
                              </w:rPr>
                              <w:t xml:space="preserve"> I am work as a:</w:t>
                            </w:r>
                          </w:p>
                          <w:p w14:paraId="7A99D896" w14:textId="58A38150" w:rsidR="007144D0" w:rsidRDefault="007144D0" w:rsidP="002B28D4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 w:rsidRPr="00710E8C">
                              <w:rPr>
                                <w:sz w:val="24"/>
                                <w:szCs w:val="32"/>
                              </w:rPr>
                              <w:t xml:space="preserve">Web Developer </w:t>
                            </w:r>
                            <w:r w:rsidR="000177DA" w:rsidRPr="00710E8C">
                              <w:rPr>
                                <w:sz w:val="24"/>
                                <w:szCs w:val="32"/>
                              </w:rPr>
                              <w:t xml:space="preserve">Front End and back End </w:t>
                            </w:r>
                          </w:p>
                          <w:p w14:paraId="2064B7C8" w14:textId="7298BFA6" w:rsidR="00C33275" w:rsidRDefault="00013CCD" w:rsidP="002B28D4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013CCD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Projects In </w:t>
                            </w:r>
                            <w:proofErr w:type="spellStart"/>
                            <w:r w:rsidRPr="00013CCD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Softagics</w:t>
                            </w:r>
                            <w:proofErr w:type="spellEnd"/>
                          </w:p>
                          <w:p w14:paraId="1B7BDBE1" w14:textId="079B19B2" w:rsidR="009A1180" w:rsidRDefault="00303EFA" w:rsidP="002B28D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03E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Link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11" w:history="1">
                              <w:r w:rsidR="008F6D8D" w:rsidRPr="00474644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</w:t>
                              </w:r>
                              <w:r w:rsidR="008D1E42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ccm.</w:t>
                              </w:r>
                              <w:r w:rsidR="008F6D8D" w:rsidRPr="00474644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jadeedems.com/</w:t>
                              </w:r>
                            </w:hyperlink>
                          </w:p>
                          <w:p w14:paraId="756E0FE4" w14:textId="7E690192" w:rsidR="00013CCD" w:rsidRDefault="00013CCD" w:rsidP="002B28D4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This project is </w:t>
                            </w:r>
                            <w:r w:rsidR="000E78CC">
                              <w:rPr>
                                <w:sz w:val="24"/>
                                <w:szCs w:val="32"/>
                              </w:rPr>
                              <w:t>Education</w:t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 xml:space="preserve"> Management System</w:t>
                            </w:r>
                          </w:p>
                          <w:p w14:paraId="2FAE548A" w14:textId="77777777" w:rsidR="00134C4E" w:rsidRDefault="00134C4E" w:rsidP="00134C4E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013CCD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Projects In </w:t>
                            </w:r>
                            <w:proofErr w:type="spellStart"/>
                            <w:r w:rsidRPr="00013CCD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Softagics</w:t>
                            </w:r>
                            <w:proofErr w:type="spellEnd"/>
                          </w:p>
                          <w:p w14:paraId="4DEDF3EB" w14:textId="14CF3FE4" w:rsidR="00134C4E" w:rsidRDefault="00134C4E" w:rsidP="00134C4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03E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Link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12" w:history="1">
                              <w:r w:rsidRPr="00284E9E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https://jadeedbazar.com/</w:t>
                              </w:r>
                            </w:hyperlink>
                          </w:p>
                          <w:p w14:paraId="35AD0368" w14:textId="590E3FA5" w:rsidR="00EA0C5E" w:rsidRDefault="00134C4E" w:rsidP="00134C4E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 w:rsidRPr="00134C4E">
                              <w:rPr>
                                <w:sz w:val="24"/>
                                <w:szCs w:val="32"/>
                              </w:rPr>
                              <w:t>The project is a B2B E-commerce website.</w:t>
                            </w:r>
                          </w:p>
                          <w:p w14:paraId="50B11C38" w14:textId="77777777" w:rsidR="00436742" w:rsidRDefault="00436742" w:rsidP="00436742">
                            <w:pPr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 w:rsidRPr="00013CCD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 xml:space="preserve">Projects In </w:t>
                            </w:r>
                            <w:proofErr w:type="spellStart"/>
                            <w:r w:rsidRPr="00013CCD">
                              <w:rPr>
                                <w:b/>
                                <w:bCs/>
                                <w:sz w:val="24"/>
                                <w:szCs w:val="32"/>
                              </w:rPr>
                              <w:t>Softagics</w:t>
                            </w:r>
                            <w:proofErr w:type="spellEnd"/>
                          </w:p>
                          <w:p w14:paraId="35946F47" w14:textId="14C9E1AF" w:rsidR="00436742" w:rsidRDefault="00436742" w:rsidP="0043674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303EF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Link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13" w:history="1">
                              <w:r w:rsidR="000E78CC" w:rsidRPr="00792A6F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https://hf24.jadeedmunshi.com/</w:t>
                              </w:r>
                            </w:hyperlink>
                          </w:p>
                          <w:p w14:paraId="1A7DD5F4" w14:textId="79619660" w:rsidR="00436742" w:rsidRDefault="00436742" w:rsidP="0043674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34C4E">
                              <w:rPr>
                                <w:sz w:val="24"/>
                                <w:szCs w:val="32"/>
                              </w:rPr>
                              <w:t xml:space="preserve">The project is a </w:t>
                            </w:r>
                            <w:proofErr w:type="gramStart"/>
                            <w:r w:rsidR="008D19DC">
                              <w:rPr>
                                <w:sz w:val="24"/>
                                <w:szCs w:val="32"/>
                              </w:rPr>
                              <w:t>point of sale</w:t>
                            </w:r>
                            <w:proofErr w:type="gramEnd"/>
                            <w:r w:rsidR="008D19DC">
                              <w:rPr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="000E78CC">
                              <w:rPr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134C4E">
                              <w:rPr>
                                <w:sz w:val="24"/>
                                <w:szCs w:val="32"/>
                              </w:rPr>
                              <w:t xml:space="preserve"> website.</w:t>
                            </w:r>
                          </w:p>
                          <w:p w14:paraId="61A57D68" w14:textId="77777777" w:rsidR="00D769D2" w:rsidRPr="00D7524C" w:rsidRDefault="00D769D2" w:rsidP="002F0EC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149D83A" w14:textId="08F8D6EE" w:rsidR="00134C4E" w:rsidRPr="00134C4E" w:rsidRDefault="00134C4E" w:rsidP="00134C4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34C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Free Lancing Project </w:t>
                            </w:r>
                          </w:p>
                          <w:p w14:paraId="0AA1AFAF" w14:textId="0C403955" w:rsidR="002F0ECB" w:rsidRPr="00C33275" w:rsidRDefault="00134C4E" w:rsidP="002B28D4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34C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Link: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14" w:history="1">
                              <w:r w:rsidR="006A7696" w:rsidRPr="008F1B9E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https://alazkadg.com/</w:t>
                              </w:r>
                            </w:hyperlink>
                          </w:p>
                          <w:p w14:paraId="5118A73D" w14:textId="129CAB1D" w:rsidR="00134C4E" w:rsidRDefault="00134C4E" w:rsidP="00134C4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34C4E">
                              <w:rPr>
                                <w:sz w:val="24"/>
                                <w:szCs w:val="32"/>
                              </w:rPr>
                              <w:t xml:space="preserve">The project is a </w:t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>Hotel Management System</w:t>
                            </w:r>
                            <w:r w:rsidRPr="00134C4E">
                              <w:rPr>
                                <w:sz w:val="24"/>
                                <w:szCs w:val="32"/>
                              </w:rPr>
                              <w:t>.</w:t>
                            </w:r>
                          </w:p>
                          <w:p w14:paraId="0D0598D0" w14:textId="77777777" w:rsidR="008E7302" w:rsidRDefault="008E7302" w:rsidP="002B28D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41191C45" w14:textId="77777777" w:rsidR="008E7302" w:rsidRDefault="008E7302" w:rsidP="002B28D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13090EBD" w14:textId="2AC42055" w:rsidR="008E7302" w:rsidRPr="004D3011" w:rsidRDefault="008E7302" w:rsidP="002B28D4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c>
                      </w:tr>
                    </w:tbl>
                    <w:p w14:paraId="3E3D27F0" w14:textId="77777777" w:rsidR="006C65BF" w:rsidRPr="00885D6D" w:rsidRDefault="006C65BF" w:rsidP="006C65BF">
                      <w:pPr>
                        <w:pStyle w:val="Skill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B28D4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F68809A" wp14:editId="59A31A4D">
                <wp:simplePos x="0" y="0"/>
                <wp:positionH relativeFrom="margin">
                  <wp:posOffset>-281940</wp:posOffset>
                </wp:positionH>
                <wp:positionV relativeFrom="paragraph">
                  <wp:posOffset>6985</wp:posOffset>
                </wp:positionV>
                <wp:extent cx="2186573" cy="146178"/>
                <wp:effectExtent l="0" t="0" r="0" b="0"/>
                <wp:wrapNone/>
                <wp:docPr id="237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573" cy="14617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E4F978" w14:textId="0F74107C" w:rsidR="002B28D4" w:rsidRPr="00885D6D" w:rsidRDefault="002B28D4" w:rsidP="002B28D4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8809A" id="_x0000_s1027" type="#_x0000_t202" style="position:absolute;margin-left:-22.2pt;margin-top:.55pt;width:172.15pt;height:11.5pt;z-index:251766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" filled="f" stroked="f">
                <v:textbox inset="0,0,0,0">
                  <w:txbxContent>
                    <w:p w14:paraId="6EE4F978" w14:textId="0F74107C" w:rsidR="002B28D4" w:rsidRPr="00885D6D" w:rsidRDefault="002B28D4" w:rsidP="002B28D4">
                      <w:pPr>
                        <w:pStyle w:val="Skill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4A00F463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571D4E4F" w14:textId="72A90DBB" w:rsidR="001B2ABD" w:rsidRDefault="008D1E42" w:rsidP="00334E21">
            <w:pPr>
              <w:tabs>
                <w:tab w:val="left" w:pos="990"/>
              </w:tabs>
            </w:pPr>
            <w:bookmarkStart w:id="0" w:name="_Hlk118541129"/>
            <w:r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5A80B0F9" wp14:editId="735863B8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796290</wp:posOffset>
                  </wp:positionV>
                  <wp:extent cx="1762125" cy="2016760"/>
                  <wp:effectExtent l="0" t="0" r="9525" b="254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01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0" w:type="dxa"/>
          </w:tcPr>
          <w:p w14:paraId="1A52039E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554B6F7D" w14:textId="1DBEEEA5" w:rsidR="00981741" w:rsidRPr="00981741" w:rsidRDefault="00981741" w:rsidP="00981741"/>
        </w:tc>
      </w:tr>
      <w:bookmarkEnd w:id="0"/>
      <w:tr w:rsidR="001B2ABD" w14:paraId="0FEC96E8" w14:textId="77777777" w:rsidTr="001B2ABD">
        <w:tc>
          <w:tcPr>
            <w:tcW w:w="3600" w:type="dxa"/>
          </w:tcPr>
          <w:p w14:paraId="424BF4E0" w14:textId="110DF8E9" w:rsidR="00036450" w:rsidRDefault="008D1E42" w:rsidP="009260C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C7D414C" wp14:editId="3809DBB0">
                      <wp:simplePos x="0" y="0"/>
                      <wp:positionH relativeFrom="margin">
                        <wp:posOffset>-69215</wp:posOffset>
                      </wp:positionH>
                      <wp:positionV relativeFrom="paragraph">
                        <wp:posOffset>31674</wp:posOffset>
                      </wp:positionV>
                      <wp:extent cx="2179320" cy="1953158"/>
                      <wp:effectExtent l="0" t="0" r="0" b="0"/>
                      <wp:wrapNone/>
                      <wp:docPr id="238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9320" cy="195315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0ADE44C" w14:textId="77777777" w:rsidR="002B28D4" w:rsidRPr="00265D45" w:rsidRDefault="002B28D4" w:rsidP="002B28D4">
                                  <w:pPr>
                                    <w:pStyle w:val="Styl1"/>
                                    <w:rPr>
                                      <w:color w:val="1F497D"/>
                                      <w:lang w:val="en-US"/>
                                    </w:rPr>
                                  </w:pPr>
                                  <w:r w:rsidRPr="00265D45">
                                    <w:rPr>
                                      <w:color w:val="1F497D"/>
                                      <w:lang w:val="en-US"/>
                                    </w:rPr>
                                    <w:t>Contact</w:t>
                                  </w:r>
                                </w:p>
                                <w:p w14:paraId="2A1BD98E" w14:textId="77777777" w:rsidR="002B28D4" w:rsidRDefault="002B28D4" w:rsidP="002B28D4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A52D7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Address:</w:t>
                                  </w:r>
                                </w:p>
                                <w:p w14:paraId="649A3C0C" w14:textId="33C32907" w:rsidR="00F23C27" w:rsidRDefault="00F23C27" w:rsidP="008D19DC">
                                  <w:pPr>
                                    <w:pStyle w:val="NoSpacing"/>
                                    <w:numPr>
                                      <w:ilvl w:val="0"/>
                                      <w:numId w:val="4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Shah Faisal Colony Multan</w:t>
                                  </w:r>
                                </w:p>
                                <w:p w14:paraId="095CA03D" w14:textId="7461BCF0" w:rsidR="002B28D4" w:rsidRPr="00380CB2" w:rsidRDefault="002B28D4" w:rsidP="008D19DC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80C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Phone:</w:t>
                                  </w:r>
                                </w:p>
                                <w:p w14:paraId="417BEFBB" w14:textId="2148F1B8" w:rsidR="002B28D4" w:rsidRPr="00380CB2" w:rsidRDefault="002B28D4" w:rsidP="008D19DC">
                                  <w:pPr>
                                    <w:pStyle w:val="NoSpacing"/>
                                    <w:numPr>
                                      <w:ilvl w:val="0"/>
                                      <w:numId w:val="4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0</w:t>
                                  </w:r>
                                  <w:r w:rsidR="00C836C9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313</w:t>
                                  </w:r>
                                  <w:r w:rsidR="0030303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6177353</w:t>
                                  </w:r>
                                </w:p>
                                <w:p w14:paraId="4AA8B788" w14:textId="77777777" w:rsidR="002B28D4" w:rsidRDefault="002B28D4" w:rsidP="002B28D4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80C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Email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:</w:t>
                                  </w:r>
                                </w:p>
                                <w:p w14:paraId="61561D62" w14:textId="637AD0BF" w:rsidR="002B28D4" w:rsidRDefault="0022618C" w:rsidP="002B28D4">
                                  <w:pPr>
                                    <w:pStyle w:val="Skill"/>
                                    <w:jc w:val="left"/>
                                    <w:rPr>
                                      <w:rStyle w:val="Hyperlink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hyperlink r:id="rId16" w:history="1">
                                    <w:r w:rsidRPr="00B56695">
                                      <w:rPr>
                                        <w:rStyle w:val="Hyperlink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syedburhanali23@gmai</w:t>
                                    </w:r>
                                    <w:r w:rsidR="008D19DC">
                                      <w:rPr>
                                        <w:rStyle w:val="Hyperlink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B56695">
                                      <w:rPr>
                                        <w:rStyle w:val="Hyperlink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l.com</w:t>
                                    </w:r>
                                  </w:hyperlink>
                                </w:p>
                                <w:p w14:paraId="75ED703B" w14:textId="77777777" w:rsidR="008D19DC" w:rsidRDefault="008D19DC" w:rsidP="002B28D4">
                                  <w:pPr>
                                    <w:pStyle w:val="Skill"/>
                                    <w:jc w:val="left"/>
                                    <w:rPr>
                                      <w:rStyle w:val="Hyperlink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06F28BE" w14:textId="77777777" w:rsidR="008D19DC" w:rsidRDefault="008D19DC" w:rsidP="002B28D4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406C496D" w14:textId="77777777" w:rsidR="0022618C" w:rsidRDefault="0022618C" w:rsidP="002B28D4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7BD1918E" w14:textId="058617C3" w:rsidR="0022618C" w:rsidRPr="00885D6D" w:rsidRDefault="00BE5AE7" w:rsidP="002B28D4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Skills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D414C" id="_x0000_s1028" type="#_x0000_t202" style="position:absolute;margin-left:-5.45pt;margin-top:2.5pt;width:171.6pt;height:153.8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" filled="f" stroked="f">
                      <v:textbox inset="0,0,0,0">
                        <w:txbxContent>
                          <w:p w14:paraId="00ADE44C" w14:textId="77777777" w:rsidR="002B28D4" w:rsidRPr="00265D45" w:rsidRDefault="002B28D4" w:rsidP="002B28D4">
                            <w:pPr>
                              <w:pStyle w:val="Styl1"/>
                              <w:rPr>
                                <w:color w:val="1F497D"/>
                                <w:lang w:val="en-US"/>
                              </w:rPr>
                            </w:pPr>
                            <w:r w:rsidRPr="00265D45">
                              <w:rPr>
                                <w:color w:val="1F497D"/>
                                <w:lang w:val="en-US"/>
                              </w:rPr>
                              <w:t>Contact</w:t>
                            </w:r>
                          </w:p>
                          <w:p w14:paraId="2A1BD98E" w14:textId="77777777" w:rsidR="002B28D4" w:rsidRDefault="002B28D4" w:rsidP="002B28D4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52D7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Address:</w:t>
                            </w:r>
                          </w:p>
                          <w:p w14:paraId="649A3C0C" w14:textId="33C32907" w:rsidR="00F23C27" w:rsidRDefault="00F23C27" w:rsidP="008D19DC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Shah Faisal Colony Multan</w:t>
                            </w:r>
                          </w:p>
                          <w:p w14:paraId="095CA03D" w14:textId="7461BCF0" w:rsidR="002B28D4" w:rsidRPr="00380CB2" w:rsidRDefault="002B28D4" w:rsidP="008D19DC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417BEFBB" w14:textId="2148F1B8" w:rsidR="002B28D4" w:rsidRPr="00380CB2" w:rsidRDefault="002B28D4" w:rsidP="008D19DC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 w:rsidR="00C836C9">
                              <w:rPr>
                                <w:sz w:val="24"/>
                                <w:szCs w:val="24"/>
                                <w:lang w:val="en-US"/>
                              </w:rPr>
                              <w:t>313</w:t>
                            </w:r>
                            <w:r w:rsidR="00303034">
                              <w:rPr>
                                <w:sz w:val="24"/>
                                <w:szCs w:val="24"/>
                                <w:lang w:val="en-US"/>
                              </w:rPr>
                              <w:t>6177353</w:t>
                            </w:r>
                          </w:p>
                          <w:p w14:paraId="4AA8B788" w14:textId="77777777" w:rsidR="002B28D4" w:rsidRDefault="002B28D4" w:rsidP="002B28D4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61561D62" w14:textId="637AD0BF" w:rsidR="002B28D4" w:rsidRDefault="0022618C" w:rsidP="002B28D4">
                            <w:pPr>
                              <w:pStyle w:val="Skill"/>
                              <w:jc w:val="left"/>
                              <w:rPr>
                                <w:rStyle w:val="Hyperlink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hyperlink r:id="rId17" w:history="1">
                              <w:r w:rsidRPr="00B56695">
                                <w:rPr>
                                  <w:rStyle w:val="Hyperlink"/>
                                  <w:b/>
                                  <w:bCs/>
                                  <w:sz w:val="22"/>
                                  <w:szCs w:val="22"/>
                                </w:rPr>
                                <w:t>syedburhanali23@gmai</w:t>
                              </w:r>
                              <w:r w:rsidR="008D19DC">
                                <w:rPr>
                                  <w:rStyle w:val="Hyperlink"/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B56695">
                                <w:rPr>
                                  <w:rStyle w:val="Hyperlink"/>
                                  <w:b/>
                                  <w:bCs/>
                                  <w:sz w:val="22"/>
                                  <w:szCs w:val="22"/>
                                </w:rPr>
                                <w:t>l.com</w:t>
                              </w:r>
                            </w:hyperlink>
                          </w:p>
                          <w:p w14:paraId="75ED703B" w14:textId="77777777" w:rsidR="008D19DC" w:rsidRDefault="008D19DC" w:rsidP="002B28D4">
                            <w:pPr>
                              <w:pStyle w:val="Skill"/>
                              <w:jc w:val="left"/>
                              <w:rPr>
                                <w:rStyle w:val="Hyperlink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06F28BE" w14:textId="77777777" w:rsidR="008D19DC" w:rsidRDefault="008D19DC" w:rsidP="002B28D4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06C496D" w14:textId="77777777" w:rsidR="0022618C" w:rsidRDefault="0022618C" w:rsidP="002B28D4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BD1918E" w14:textId="058617C3" w:rsidR="0022618C" w:rsidRPr="00885D6D" w:rsidRDefault="00BE5AE7" w:rsidP="002B28D4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6FE0ED6" w14:textId="3458D0C7" w:rsidR="00036450" w:rsidRDefault="00036450" w:rsidP="00036450"/>
          <w:p w14:paraId="0298F2AF" w14:textId="6D6B991F" w:rsidR="00B46D8C" w:rsidRDefault="00B46D8C" w:rsidP="002B28D4"/>
          <w:p w14:paraId="5E9C05C0" w14:textId="352AF38A" w:rsidR="002B28D4" w:rsidRDefault="002B28D4" w:rsidP="002B28D4"/>
          <w:p w14:paraId="5EB8F831" w14:textId="3B0D7474" w:rsidR="002B28D4" w:rsidRDefault="002B28D4" w:rsidP="002B28D4"/>
          <w:p w14:paraId="679B042B" w14:textId="6906CC0B" w:rsidR="002B28D4" w:rsidRDefault="002B28D4" w:rsidP="002B28D4"/>
          <w:p w14:paraId="1A566535" w14:textId="71743F7A" w:rsidR="002B28D4" w:rsidRDefault="002B28D4" w:rsidP="002B28D4"/>
          <w:p w14:paraId="549D2AA3" w14:textId="259F574F" w:rsidR="002B28D4" w:rsidRDefault="002B28D4" w:rsidP="002B28D4"/>
          <w:p w14:paraId="4FCA95E4" w14:textId="5D2E892A" w:rsidR="002B28D4" w:rsidRDefault="002B28D4" w:rsidP="002B28D4"/>
          <w:p w14:paraId="59C8816D" w14:textId="5FE31D71" w:rsidR="002B28D4" w:rsidRDefault="002B28D4" w:rsidP="002B28D4"/>
          <w:p w14:paraId="0FEE6442" w14:textId="521D7561" w:rsidR="002B28D4" w:rsidRDefault="002B28D4" w:rsidP="002B28D4"/>
          <w:p w14:paraId="6A7895EA" w14:textId="06E1D672" w:rsidR="002B28D4" w:rsidRDefault="002B28D4" w:rsidP="002B28D4"/>
          <w:p w14:paraId="6540EFFF" w14:textId="1DD9C118" w:rsidR="002B28D4" w:rsidRDefault="002B28D4" w:rsidP="002B28D4"/>
          <w:p w14:paraId="5748D9A4" w14:textId="115390D1" w:rsidR="002B28D4" w:rsidRDefault="002B28D4" w:rsidP="002B28D4"/>
          <w:p w14:paraId="29539028" w14:textId="5FB01B39" w:rsidR="00BE5AE7" w:rsidRDefault="00BE5AE7" w:rsidP="00BE5AE7">
            <w:pPr>
              <w:rPr>
                <w:b/>
                <w:bCs/>
                <w:color w:val="355D7E" w:themeColor="accent1" w:themeShade="80"/>
                <w:sz w:val="28"/>
                <w:szCs w:val="28"/>
              </w:rPr>
            </w:pPr>
            <w:r w:rsidRPr="00BE5AE7">
              <w:rPr>
                <w:b/>
                <w:bCs/>
                <w:color w:val="355D7E" w:themeColor="accent1" w:themeShade="80"/>
                <w:sz w:val="28"/>
                <w:szCs w:val="28"/>
              </w:rPr>
              <w:t>S</w:t>
            </w:r>
            <w:r>
              <w:rPr>
                <w:b/>
                <w:bCs/>
                <w:color w:val="355D7E" w:themeColor="accent1" w:themeShade="80"/>
                <w:sz w:val="28"/>
                <w:szCs w:val="28"/>
              </w:rPr>
              <w:t>KILLS</w:t>
            </w:r>
          </w:p>
          <w:p w14:paraId="6C576C79" w14:textId="08EE3128" w:rsidR="00BE5AE7" w:rsidRPr="00BE5AE7" w:rsidRDefault="00BE5AE7" w:rsidP="00BE5AE7">
            <w:pPr>
              <w:rPr>
                <w:b/>
                <w:bCs/>
                <w:color w:val="355D7E" w:themeColor="accent1" w:themeShade="80"/>
                <w:sz w:val="28"/>
                <w:szCs w:val="28"/>
              </w:rPr>
            </w:pPr>
            <w:r>
              <w:rPr>
                <w:b/>
                <w:bCs/>
                <w:noProof/>
                <w:color w:val="94B6D2" w:themeColor="accen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34E07A10" wp14:editId="5521A8A7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130810</wp:posOffset>
                      </wp:positionV>
                      <wp:extent cx="2247900" cy="0"/>
                      <wp:effectExtent l="0" t="0" r="0" b="0"/>
                      <wp:wrapNone/>
                      <wp:docPr id="906985992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0CCFCA" id="Straight Connector 38" o:spid="_x0000_s1026" style="position:absolute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10.3pt" to="172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" strokecolor="#345c7d [1604]" strokeweight=".5pt">
                      <v:stroke joinstyle="miter"/>
                    </v:line>
                  </w:pict>
                </mc:Fallback>
              </mc:AlternateContent>
            </w:r>
          </w:p>
          <w:bookmarkStart w:id="1" w:name="_Hlk62398275"/>
          <w:p w14:paraId="35AE57A1" w14:textId="789F1802" w:rsidR="00571BB0" w:rsidRPr="00D11747" w:rsidRDefault="0022618C" w:rsidP="0022618C">
            <w:pPr>
              <w:pStyle w:val="Styl1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E28E278" wp14:editId="7B0B837A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363220</wp:posOffset>
                      </wp:positionV>
                      <wp:extent cx="2263140" cy="190500"/>
                      <wp:effectExtent l="0" t="0" r="381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314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9C6259" id="Rectangle 10" o:spid="_x0000_s1026" style="position:absolute;margin-left:-5.9pt;margin-top:28.6pt;width:178.2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" fillcolor="#568278 [2408]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3805179F" wp14:editId="2425BC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542925</wp:posOffset>
                      </wp:positionV>
                      <wp:extent cx="2186305" cy="146050"/>
                      <wp:effectExtent l="0" t="0" r="0" b="0"/>
                      <wp:wrapNone/>
                      <wp:docPr id="256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305" cy="146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8400815" w14:textId="08FD5DAB" w:rsidR="00D431F7" w:rsidRPr="00885D6D" w:rsidRDefault="009F0EA8" w:rsidP="00D431F7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CSS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05179F" id="_x0000_s1029" type="#_x0000_t202" style="position:absolute;margin-left:-5.4pt;margin-top:42.75pt;width:172.15pt;height:11.5pt;z-index:251774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" filled="f" stroked="f">
                      <v:textbox inset="0,0,0,0">
                        <w:txbxContent>
                          <w:p w14:paraId="38400815" w14:textId="08FD5DAB" w:rsidR="00D431F7" w:rsidRPr="00885D6D" w:rsidRDefault="009F0EA8" w:rsidP="00D431F7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CSS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7DBD8F1" wp14:editId="16350CE4">
                      <wp:simplePos x="0" y="0"/>
                      <wp:positionH relativeFrom="margin">
                        <wp:posOffset>-40640</wp:posOffset>
                      </wp:positionH>
                      <wp:positionV relativeFrom="paragraph">
                        <wp:posOffset>189230</wp:posOffset>
                      </wp:positionV>
                      <wp:extent cx="2186305" cy="146050"/>
                      <wp:effectExtent l="0" t="0" r="0" b="0"/>
                      <wp:wrapNone/>
                      <wp:docPr id="131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305" cy="146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1BB0AF7" w14:textId="01B51D36" w:rsidR="00C304A5" w:rsidRPr="00885D6D" w:rsidRDefault="008E7302" w:rsidP="00C304A5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HTML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DBD8F1" id="_x0000_s1030" type="#_x0000_t202" style="position:absolute;margin-left:-3.2pt;margin-top:14.9pt;width:172.15pt;height:11.5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" filled="f" stroked="f">
                      <v:textbox inset="0,0,0,0">
                        <w:txbxContent>
                          <w:p w14:paraId="51BB0AF7" w14:textId="01B51D36" w:rsidR="00C304A5" w:rsidRPr="00885D6D" w:rsidRDefault="008E7302" w:rsidP="00C304A5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HTML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84CA59D" wp14:editId="399A584F">
                      <wp:simplePos x="0" y="0"/>
                      <wp:positionH relativeFrom="column">
                        <wp:posOffset>-76835</wp:posOffset>
                      </wp:positionH>
                      <wp:positionV relativeFrom="paragraph">
                        <wp:posOffset>365125</wp:posOffset>
                      </wp:positionV>
                      <wp:extent cx="1783080" cy="182880"/>
                      <wp:effectExtent l="0" t="0" r="7620" b="7620"/>
                      <wp:wrapNone/>
                      <wp:docPr id="11" name="Arrow: Pentago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3080" cy="18288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634181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rrow: Pentagon 11" o:spid="_x0000_s1026" type="#_x0000_t15" style="position:absolute;margin-left:-6.05pt;margin-top:28.75pt;width:140.4pt;height:1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" adj="20492" fillcolor="#002060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B358B95" wp14:editId="0A690C5A">
                      <wp:simplePos x="0" y="0"/>
                      <wp:positionH relativeFrom="margin">
                        <wp:posOffset>603250</wp:posOffset>
                      </wp:positionH>
                      <wp:positionV relativeFrom="paragraph">
                        <wp:posOffset>389891</wp:posOffset>
                      </wp:positionV>
                      <wp:extent cx="533400" cy="133350"/>
                      <wp:effectExtent l="0" t="0" r="0" b="0"/>
                      <wp:wrapNone/>
                      <wp:docPr id="151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1333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13C2D17" w14:textId="07B6B839" w:rsidR="00443FCB" w:rsidRPr="00C304A5" w:rsidRDefault="00D91382" w:rsidP="00443FCB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D8B25C" w:themeColor="accent4"/>
                                    </w:rPr>
                                    <w:t>7/</w:t>
                                  </w:r>
                                  <w:r w:rsidR="00443FCB" w:rsidRPr="00C304A5">
                                    <w:rPr>
                                      <w:color w:val="D8B25C" w:themeColor="accent4"/>
                                    </w:rPr>
                                    <w:t>10</w:t>
                                  </w:r>
                                </w:p>
                                <w:p w14:paraId="3C9AA605" w14:textId="77777777" w:rsidR="00443FCB" w:rsidRPr="00885D6D" w:rsidRDefault="00443FCB" w:rsidP="00443FCB">
                                  <w:pPr>
                                    <w:pStyle w:val="Skill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358B95" id="_x0000_s1031" type="#_x0000_t202" style="position:absolute;margin-left:47.5pt;margin-top:30.7pt;width:42pt;height:10.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" filled="f" stroked="f">
                      <v:textbox inset="0,0,0,0">
                        <w:txbxContent>
                          <w:p w14:paraId="413C2D17" w14:textId="07B6B839" w:rsidR="00443FCB" w:rsidRPr="00C304A5" w:rsidRDefault="00D91382" w:rsidP="00443FCB">
                            <w:pPr>
                              <w:jc w:val="center"/>
                            </w:pPr>
                            <w:r>
                              <w:rPr>
                                <w:color w:val="D8B25C" w:themeColor="accent4"/>
                              </w:rPr>
                              <w:t>7/</w:t>
                            </w:r>
                            <w:r w:rsidR="00443FCB" w:rsidRPr="00C304A5">
                              <w:rPr>
                                <w:color w:val="D8B25C" w:themeColor="accent4"/>
                              </w:rPr>
                              <w:t>10</w:t>
                            </w:r>
                          </w:p>
                          <w:p w14:paraId="3C9AA605" w14:textId="77777777" w:rsidR="00443FCB" w:rsidRPr="00885D6D" w:rsidRDefault="00443FCB" w:rsidP="00443FCB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bookmarkEnd w:id="1"/>
          <w:p w14:paraId="088CB2BA" w14:textId="7FDCEB19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2559196" wp14:editId="308D0994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82550</wp:posOffset>
                      </wp:positionV>
                      <wp:extent cx="1783080" cy="182880"/>
                      <wp:effectExtent l="0" t="0" r="7620" b="7620"/>
                      <wp:wrapNone/>
                      <wp:docPr id="253" name="Arrow: Pentagon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3080" cy="18288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A7289" id="Arrow: Pentagon 253" o:spid="_x0000_s1026" type="#_x0000_t15" style="position:absolute;margin-left:-6pt;margin-top:6.5pt;width:140.4pt;height:14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" adj="20492" fillcolor="#002060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09423213" wp14:editId="0889782A">
                      <wp:simplePos x="0" y="0"/>
                      <wp:positionH relativeFrom="margin">
                        <wp:posOffset>614680</wp:posOffset>
                      </wp:positionH>
                      <wp:positionV relativeFrom="paragraph">
                        <wp:posOffset>108585</wp:posOffset>
                      </wp:positionV>
                      <wp:extent cx="502920" cy="167640"/>
                      <wp:effectExtent l="0" t="0" r="0" b="0"/>
                      <wp:wrapNone/>
                      <wp:docPr id="56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1676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77257E7" w14:textId="77777777" w:rsidR="002321B7" w:rsidRPr="00C304A5" w:rsidRDefault="002321B7" w:rsidP="002321B7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D8B25C" w:themeColor="accent4"/>
                                    </w:rPr>
                                    <w:t>7</w:t>
                                  </w:r>
                                  <w:r w:rsidRPr="00C304A5">
                                    <w:rPr>
                                      <w:color w:val="D8B25C" w:themeColor="accent4"/>
                                    </w:rPr>
                                    <w:t>/10</w:t>
                                  </w:r>
                                </w:p>
                                <w:p w14:paraId="38A31229" w14:textId="77777777" w:rsidR="002321B7" w:rsidRPr="00885D6D" w:rsidRDefault="002321B7" w:rsidP="002321B7">
                                  <w:pPr>
                                    <w:pStyle w:val="Skill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423213" id="_x0000_s1032" type="#_x0000_t202" style="position:absolute;margin-left:48.4pt;margin-top:8.55pt;width:39.6pt;height:13.2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" filled="f" stroked="f">
                      <v:textbox inset="0,0,0,0">
                        <w:txbxContent>
                          <w:p w14:paraId="377257E7" w14:textId="77777777" w:rsidR="002321B7" w:rsidRPr="00C304A5" w:rsidRDefault="002321B7" w:rsidP="002321B7">
                            <w:pPr>
                              <w:jc w:val="center"/>
                            </w:pPr>
                            <w:r>
                              <w:rPr>
                                <w:color w:val="D8B25C" w:themeColor="accent4"/>
                              </w:rPr>
                              <w:t>7</w:t>
                            </w:r>
                            <w:r w:rsidRPr="00C304A5">
                              <w:rPr>
                                <w:color w:val="D8B25C" w:themeColor="accent4"/>
                              </w:rPr>
                              <w:t>/10</w:t>
                            </w:r>
                          </w:p>
                          <w:p w14:paraId="38A31229" w14:textId="77777777" w:rsidR="002321B7" w:rsidRPr="00885D6D" w:rsidRDefault="002321B7" w:rsidP="002321B7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77D4A2E" wp14:editId="277818A5">
                      <wp:simplePos x="0" y="0"/>
                      <wp:positionH relativeFrom="margin">
                        <wp:posOffset>-73025</wp:posOffset>
                      </wp:positionH>
                      <wp:positionV relativeFrom="paragraph">
                        <wp:posOffset>89535</wp:posOffset>
                      </wp:positionV>
                      <wp:extent cx="2286000" cy="182880"/>
                      <wp:effectExtent l="0" t="0" r="0" b="7620"/>
                      <wp:wrapNone/>
                      <wp:docPr id="146" name="Rectangle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89E5F4" id="Rectangle 146" o:spid="_x0000_s1026" style="position:absolute;margin-left:-5.75pt;margin-top:7.05pt;width:180pt;height:14.4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" fillcolor="#568278 [2408]" stroked="f" strokeweight="1pt">
                      <w10:wrap anchorx="margin"/>
                    </v:rect>
                  </w:pict>
                </mc:Fallback>
              </mc:AlternateContent>
            </w:r>
          </w:p>
          <w:p w14:paraId="613815C6" w14:textId="3B7E6213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EA33C29" wp14:editId="6A553ECA">
                      <wp:simplePos x="0" y="0"/>
                      <wp:positionH relativeFrom="margin">
                        <wp:posOffset>-74295</wp:posOffset>
                      </wp:positionH>
                      <wp:positionV relativeFrom="paragraph">
                        <wp:posOffset>129540</wp:posOffset>
                      </wp:positionV>
                      <wp:extent cx="2186305" cy="146050"/>
                      <wp:effectExtent l="0" t="0" r="0" b="0"/>
                      <wp:wrapNone/>
                      <wp:docPr id="257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305" cy="146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4939659" w14:textId="709B2D34" w:rsidR="005D485F" w:rsidRPr="00885D6D" w:rsidRDefault="009F0EA8" w:rsidP="005D485F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Bootstrap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A33C29" id="_x0000_s1033" type="#_x0000_t202" style="position:absolute;margin-left:-5.85pt;margin-top:10.2pt;width:172.15pt;height:11.5pt;z-index:251777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" filled="f" stroked="f">
                      <v:textbox inset="0,0,0,0">
                        <w:txbxContent>
                          <w:p w14:paraId="34939659" w14:textId="709B2D34" w:rsidR="005D485F" w:rsidRPr="00885D6D" w:rsidRDefault="009F0EA8" w:rsidP="005D485F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Bootstrap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23D15B8" w14:textId="5BA1D6E2" w:rsidR="002B28D4" w:rsidRDefault="002B28D4" w:rsidP="002B28D4"/>
          <w:p w14:paraId="2EE47DC8" w14:textId="3B27A967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0AED276E" wp14:editId="09AC65F8">
                      <wp:simplePos x="0" y="0"/>
                      <wp:positionH relativeFrom="margin">
                        <wp:posOffset>-57150</wp:posOffset>
                      </wp:positionH>
                      <wp:positionV relativeFrom="paragraph">
                        <wp:posOffset>38100</wp:posOffset>
                      </wp:positionV>
                      <wp:extent cx="1318260" cy="175260"/>
                      <wp:effectExtent l="0" t="0" r="0" b="0"/>
                      <wp:wrapNone/>
                      <wp:docPr id="147" name="Arrow: Pentagon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8260" cy="17526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7103A" id="Arrow: Pentagon 147" o:spid="_x0000_s1026" type="#_x0000_t15" style="position:absolute;margin-left:-4.5pt;margin-top:3pt;width:103.8pt;height:13.8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" adj="20164" fillcolor="#002060" stroked="f" strokeweight="1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939D06B" wp14:editId="5C46B851">
                      <wp:simplePos x="0" y="0"/>
                      <wp:positionH relativeFrom="margin">
                        <wp:posOffset>528955</wp:posOffset>
                      </wp:positionH>
                      <wp:positionV relativeFrom="paragraph">
                        <wp:posOffset>78740</wp:posOffset>
                      </wp:positionV>
                      <wp:extent cx="678180" cy="173355"/>
                      <wp:effectExtent l="0" t="0" r="0" b="0"/>
                      <wp:wrapNone/>
                      <wp:docPr id="171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1733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6C40AB0" w14:textId="4689E8DF" w:rsidR="002321B7" w:rsidRPr="00C304A5" w:rsidRDefault="008859A6" w:rsidP="002321B7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D8B25C" w:themeColor="accent4"/>
                                    </w:rPr>
                                    <w:t>8</w:t>
                                  </w:r>
                                  <w:r w:rsidR="002321B7">
                                    <w:rPr>
                                      <w:color w:val="D8B25C" w:themeColor="accent4"/>
                                    </w:rPr>
                                    <w:t>/</w:t>
                                  </w:r>
                                  <w:r w:rsidR="002321B7" w:rsidRPr="00C304A5">
                                    <w:rPr>
                                      <w:color w:val="D8B25C" w:themeColor="accent4"/>
                                    </w:rPr>
                                    <w:t>10</w:t>
                                  </w:r>
                                </w:p>
                                <w:p w14:paraId="69DADEFF" w14:textId="77777777" w:rsidR="002321B7" w:rsidRPr="00885D6D" w:rsidRDefault="002321B7" w:rsidP="002321B7">
                                  <w:pPr>
                                    <w:pStyle w:val="Skill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39D06B" id="_x0000_s1034" type="#_x0000_t202" style="position:absolute;margin-left:41.65pt;margin-top:6.2pt;width:53.4pt;height:13.6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" filled="f" stroked="f">
                      <v:textbox inset="0,0,0,0">
                        <w:txbxContent>
                          <w:p w14:paraId="46C40AB0" w14:textId="4689E8DF" w:rsidR="002321B7" w:rsidRPr="00C304A5" w:rsidRDefault="008859A6" w:rsidP="002321B7">
                            <w:pPr>
                              <w:jc w:val="center"/>
                            </w:pPr>
                            <w:r>
                              <w:rPr>
                                <w:color w:val="D8B25C" w:themeColor="accent4"/>
                              </w:rPr>
                              <w:t>8</w:t>
                            </w:r>
                            <w:r w:rsidR="002321B7">
                              <w:rPr>
                                <w:color w:val="D8B25C" w:themeColor="accent4"/>
                              </w:rPr>
                              <w:t>/</w:t>
                            </w:r>
                            <w:r w:rsidR="002321B7" w:rsidRPr="00C304A5">
                              <w:rPr>
                                <w:color w:val="D8B25C" w:themeColor="accent4"/>
                              </w:rPr>
                              <w:t>10</w:t>
                            </w:r>
                          </w:p>
                          <w:p w14:paraId="69DADEFF" w14:textId="77777777" w:rsidR="002321B7" w:rsidRPr="00885D6D" w:rsidRDefault="002321B7" w:rsidP="002321B7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7B64739" wp14:editId="1F063E9E">
                      <wp:simplePos x="0" y="0"/>
                      <wp:positionH relativeFrom="margin">
                        <wp:posOffset>-76200</wp:posOffset>
                      </wp:positionH>
                      <wp:positionV relativeFrom="paragraph">
                        <wp:posOffset>44450</wp:posOffset>
                      </wp:positionV>
                      <wp:extent cx="2286000" cy="182880"/>
                      <wp:effectExtent l="0" t="0" r="0" b="7620"/>
                      <wp:wrapNone/>
                      <wp:docPr id="254" name="Rectangle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504918" id="Rectangle 254" o:spid="_x0000_s1026" style="position:absolute;margin-left:-6pt;margin-top:3.5pt;width:180pt;height:14.4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" fillcolor="#568278 [2408]" stroked="f" strokeweight="1pt">
                      <w10:wrap anchorx="margin"/>
                    </v:rect>
                  </w:pict>
                </mc:Fallback>
              </mc:AlternateContent>
            </w:r>
          </w:p>
          <w:p w14:paraId="1755E229" w14:textId="3EB56F43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090BAE8" wp14:editId="1EFFB16F">
                      <wp:simplePos x="0" y="0"/>
                      <wp:positionH relativeFrom="margin">
                        <wp:posOffset>-73025</wp:posOffset>
                      </wp:positionH>
                      <wp:positionV relativeFrom="paragraph">
                        <wp:posOffset>41275</wp:posOffset>
                      </wp:positionV>
                      <wp:extent cx="2186305" cy="146050"/>
                      <wp:effectExtent l="0" t="0" r="0" b="0"/>
                      <wp:wrapNone/>
                      <wp:docPr id="52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305" cy="146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2794797" w14:textId="3F12724C" w:rsidR="00040BD1" w:rsidRPr="00885D6D" w:rsidRDefault="00CC52F2" w:rsidP="00040BD1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JavaScript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90BAE8" id="_x0000_s1035" type="#_x0000_t202" style="position:absolute;margin-left:-5.75pt;margin-top:3.25pt;width:172.15pt;height:11.5pt;z-index:251715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" filled="f" stroked="f">
                      <v:textbox inset="0,0,0,0">
                        <w:txbxContent>
                          <w:p w14:paraId="62794797" w14:textId="3F12724C" w:rsidR="00040BD1" w:rsidRPr="00885D6D" w:rsidRDefault="00CC52F2" w:rsidP="00040BD1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JavaScript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5020AC6" w14:textId="595E09C0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6B5DF15F" wp14:editId="3B4F4E23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89535</wp:posOffset>
                      </wp:positionV>
                      <wp:extent cx="1165860" cy="182880"/>
                      <wp:effectExtent l="0" t="0" r="0" b="7620"/>
                      <wp:wrapNone/>
                      <wp:docPr id="136" name="Arrow: Pentagon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5860" cy="18288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331FAC" id="Arrow: Pentagon 136" o:spid="_x0000_s1026" type="#_x0000_t15" style="position:absolute;margin-left:-5.4pt;margin-top:7.05pt;width:91.8pt;height:14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" adj="19906" fillcolor="#002060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0B85EFF" wp14:editId="05745382">
                      <wp:simplePos x="0" y="0"/>
                      <wp:positionH relativeFrom="margin">
                        <wp:posOffset>584200</wp:posOffset>
                      </wp:positionH>
                      <wp:positionV relativeFrom="paragraph">
                        <wp:posOffset>111760</wp:posOffset>
                      </wp:positionV>
                      <wp:extent cx="678180" cy="182880"/>
                      <wp:effectExtent l="0" t="0" r="0" b="0"/>
                      <wp:wrapNone/>
                      <wp:docPr id="280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1828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A084F82" w14:textId="77777777" w:rsidR="00D83CC5" w:rsidRPr="00C304A5" w:rsidRDefault="00D83CC5" w:rsidP="00D83CC5">
                                  <w:pPr>
                                    <w:jc w:val="center"/>
                                  </w:pPr>
                                  <w:r w:rsidRPr="00C304A5">
                                    <w:rPr>
                                      <w:color w:val="D8B25C" w:themeColor="accent4"/>
                                    </w:rPr>
                                    <w:t>4/10</w:t>
                                  </w:r>
                                </w:p>
                                <w:p w14:paraId="7BDEF508" w14:textId="77777777" w:rsidR="00D83CC5" w:rsidRPr="00885D6D" w:rsidRDefault="00D83CC5" w:rsidP="00D83CC5">
                                  <w:pPr>
                                    <w:pStyle w:val="Skill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85EFF" id="_x0000_s1036" type="#_x0000_t202" style="position:absolute;margin-left:46pt;margin-top:8.8pt;width:53.4pt;height:14.4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" filled="f" stroked="f">
                      <v:textbox inset="0,0,0,0">
                        <w:txbxContent>
                          <w:p w14:paraId="0A084F82" w14:textId="77777777" w:rsidR="00D83CC5" w:rsidRPr="00C304A5" w:rsidRDefault="00D83CC5" w:rsidP="00D83CC5">
                            <w:pPr>
                              <w:jc w:val="center"/>
                            </w:pPr>
                            <w:r w:rsidRPr="00C304A5">
                              <w:rPr>
                                <w:color w:val="D8B25C" w:themeColor="accent4"/>
                              </w:rPr>
                              <w:t>4/10</w:t>
                            </w:r>
                          </w:p>
                          <w:p w14:paraId="7BDEF508" w14:textId="77777777" w:rsidR="00D83CC5" w:rsidRPr="00885D6D" w:rsidRDefault="00D83CC5" w:rsidP="00D83CC5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8EE6B3B" wp14:editId="77BC424F">
                      <wp:simplePos x="0" y="0"/>
                      <wp:positionH relativeFrom="margin">
                        <wp:posOffset>-76200</wp:posOffset>
                      </wp:positionH>
                      <wp:positionV relativeFrom="paragraph">
                        <wp:posOffset>71120</wp:posOffset>
                      </wp:positionV>
                      <wp:extent cx="2286000" cy="182880"/>
                      <wp:effectExtent l="0" t="0" r="0" b="7620"/>
                      <wp:wrapNone/>
                      <wp:docPr id="258" name="Rectangle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EE7F1F" id="Rectangle 258" o:spid="_x0000_s1026" style="position:absolute;margin-left:-6pt;margin-top:5.6pt;width:180pt;height:14.4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" fillcolor="#568278 [2408]" stroked="f" strokeweight="1pt">
                      <w10:wrap anchorx="margin"/>
                    </v:rect>
                  </w:pict>
                </mc:Fallback>
              </mc:AlternateContent>
            </w:r>
          </w:p>
          <w:p w14:paraId="5B02122F" w14:textId="28ECDCD4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47B0A868" wp14:editId="77A5FC0D">
                      <wp:simplePos x="0" y="0"/>
                      <wp:positionH relativeFrom="margin">
                        <wp:posOffset>-70485</wp:posOffset>
                      </wp:positionH>
                      <wp:positionV relativeFrom="paragraph">
                        <wp:posOffset>120650</wp:posOffset>
                      </wp:positionV>
                      <wp:extent cx="2186305" cy="146050"/>
                      <wp:effectExtent l="0" t="0" r="0" b="0"/>
                      <wp:wrapNone/>
                      <wp:docPr id="261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305" cy="146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4C62AB" w14:textId="202A5D54" w:rsidR="008A7A9C" w:rsidRPr="00885D6D" w:rsidRDefault="008A7A9C" w:rsidP="008A7A9C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jQuery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B0A868" id="_x0000_s1037" type="#_x0000_t202" style="position:absolute;margin-left:-5.55pt;margin-top:9.5pt;width:172.15pt;height:11.5pt;z-index:251789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" filled="f" stroked="f">
                      <v:textbox inset="0,0,0,0">
                        <w:txbxContent>
                          <w:p w14:paraId="5F4C62AB" w14:textId="202A5D54" w:rsidR="008A7A9C" w:rsidRPr="00885D6D" w:rsidRDefault="008A7A9C" w:rsidP="008A7A9C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jQuery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5302EC73" w14:textId="49083459" w:rsidR="002B28D4" w:rsidRDefault="008859A6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37A97EBA" wp14:editId="52E0306B">
                      <wp:simplePos x="0" y="0"/>
                      <wp:positionH relativeFrom="margin">
                        <wp:posOffset>-76200</wp:posOffset>
                      </wp:positionH>
                      <wp:positionV relativeFrom="paragraph">
                        <wp:posOffset>154940</wp:posOffset>
                      </wp:positionV>
                      <wp:extent cx="2286000" cy="190500"/>
                      <wp:effectExtent l="0" t="0" r="0" b="0"/>
                      <wp:wrapNone/>
                      <wp:docPr id="260" name="Rectangle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F652A0" id="Rectangle 260" o:spid="_x0000_s1026" style="position:absolute;margin-left:-6pt;margin-top:12.2pt;width:180pt;height:1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" fillcolor="#568278 [2408]" stroked="f" strokeweight="1pt">
                      <w10:wrap anchorx="margin"/>
                    </v:rect>
                  </w:pict>
                </mc:Fallback>
              </mc:AlternateContent>
            </w:r>
            <w:r w:rsidR="0022618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079920EE" wp14:editId="3F24EF91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175895</wp:posOffset>
                      </wp:positionV>
                      <wp:extent cx="1466850" cy="171450"/>
                      <wp:effectExtent l="0" t="0" r="0" b="0"/>
                      <wp:wrapNone/>
                      <wp:docPr id="262" name="Arrow: Pentagon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17145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F4DA56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rrow: Pentagon 262" o:spid="_x0000_s1026" type="#_x0000_t15" style="position:absolute;margin-left:-5.75pt;margin-top:13.85pt;width:115.5pt;height:13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" adj="20338" fillcolor="#002060" stroked="f" strokeweight="1pt"/>
                  </w:pict>
                </mc:Fallback>
              </mc:AlternateContent>
            </w:r>
          </w:p>
          <w:p w14:paraId="57275B84" w14:textId="5130FD2C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6FC0E886" wp14:editId="1FE8D69B">
                      <wp:simplePos x="0" y="0"/>
                      <wp:positionH relativeFrom="margin">
                        <wp:posOffset>584200</wp:posOffset>
                      </wp:positionH>
                      <wp:positionV relativeFrom="paragraph">
                        <wp:posOffset>46355</wp:posOffset>
                      </wp:positionV>
                      <wp:extent cx="678180" cy="152400"/>
                      <wp:effectExtent l="0" t="0" r="0" b="0"/>
                      <wp:wrapNone/>
                      <wp:docPr id="281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1524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F7D9667" w14:textId="77777777" w:rsidR="00B7745E" w:rsidRPr="00C304A5" w:rsidRDefault="00B7745E" w:rsidP="00B7745E">
                                  <w:pPr>
                                    <w:jc w:val="center"/>
                                  </w:pPr>
                                  <w:r w:rsidRPr="00C304A5">
                                    <w:rPr>
                                      <w:color w:val="D8B25C" w:themeColor="accent4"/>
                                    </w:rPr>
                                    <w:t>4/10</w:t>
                                  </w:r>
                                </w:p>
                                <w:p w14:paraId="0FFFF950" w14:textId="77777777" w:rsidR="00B7745E" w:rsidRPr="00885D6D" w:rsidRDefault="00B7745E" w:rsidP="00B7745E">
                                  <w:pPr>
                                    <w:pStyle w:val="Skill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C0E886" id="_x0000_s1038" type="#_x0000_t202" style="position:absolute;margin-left:46pt;margin-top:3.65pt;width:53.4pt;height:12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" filled="f" stroked="f">
                      <v:textbox inset="0,0,0,0">
                        <w:txbxContent>
                          <w:p w14:paraId="7F7D9667" w14:textId="77777777" w:rsidR="00B7745E" w:rsidRPr="00C304A5" w:rsidRDefault="00B7745E" w:rsidP="00B7745E">
                            <w:pPr>
                              <w:jc w:val="center"/>
                            </w:pPr>
                            <w:r w:rsidRPr="00C304A5">
                              <w:rPr>
                                <w:color w:val="D8B25C" w:themeColor="accent4"/>
                              </w:rPr>
                              <w:t>4/10</w:t>
                            </w:r>
                          </w:p>
                          <w:p w14:paraId="0FFFF950" w14:textId="77777777" w:rsidR="00B7745E" w:rsidRPr="00885D6D" w:rsidRDefault="00B7745E" w:rsidP="00B7745E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05FDDA4" w14:textId="30E397CF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1FA282B3" wp14:editId="64A4D3A1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54610</wp:posOffset>
                      </wp:positionV>
                      <wp:extent cx="2186305" cy="146050"/>
                      <wp:effectExtent l="0" t="0" r="0" b="0"/>
                      <wp:wrapNone/>
                      <wp:docPr id="264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305" cy="146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274ACB0" w14:textId="1A006ED0" w:rsidR="002D08E0" w:rsidRPr="00885D6D" w:rsidRDefault="002D08E0" w:rsidP="002D08E0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MYSQL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A282B3" id="_x0000_s1039" type="#_x0000_t202" style="position:absolute;margin-left:-5.4pt;margin-top:4.3pt;width:172.15pt;height:11.5pt;z-index:251795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" filled="f" stroked="f">
                      <v:textbox inset="0,0,0,0">
                        <w:txbxContent>
                          <w:p w14:paraId="2274ACB0" w14:textId="1A006ED0" w:rsidR="002D08E0" w:rsidRPr="00885D6D" w:rsidRDefault="002D08E0" w:rsidP="002D08E0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MYSQL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29A4804E" w14:textId="44F846B3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46C4DD62" wp14:editId="27BE4242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69850</wp:posOffset>
                      </wp:positionV>
                      <wp:extent cx="1390650" cy="209550"/>
                      <wp:effectExtent l="0" t="0" r="0" b="0"/>
                      <wp:wrapNone/>
                      <wp:docPr id="265" name="Arrow: Pentagon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20955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6F4D2" id="Arrow: Pentagon 265" o:spid="_x0000_s1026" type="#_x0000_t15" style="position:absolute;margin-left:-5.75pt;margin-top:5.5pt;width:109.5pt;height:16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" adj="19973" fillcolor="#002060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16149C3B" wp14:editId="02127C96">
                      <wp:simplePos x="0" y="0"/>
                      <wp:positionH relativeFrom="margin">
                        <wp:posOffset>498475</wp:posOffset>
                      </wp:positionH>
                      <wp:positionV relativeFrom="paragraph">
                        <wp:posOffset>111125</wp:posOffset>
                      </wp:positionV>
                      <wp:extent cx="678180" cy="182880"/>
                      <wp:effectExtent l="0" t="0" r="0" b="0"/>
                      <wp:wrapNone/>
                      <wp:docPr id="282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1828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DE49A3E" w14:textId="77777777" w:rsidR="00B7745E" w:rsidRPr="00C304A5" w:rsidRDefault="00B7745E" w:rsidP="00B7745E">
                                  <w:pPr>
                                    <w:jc w:val="center"/>
                                  </w:pPr>
                                  <w:r w:rsidRPr="00C304A5">
                                    <w:rPr>
                                      <w:color w:val="D8B25C" w:themeColor="accent4"/>
                                    </w:rPr>
                                    <w:t>4/10</w:t>
                                  </w:r>
                                </w:p>
                                <w:p w14:paraId="65FDF624" w14:textId="77777777" w:rsidR="00B7745E" w:rsidRPr="00885D6D" w:rsidRDefault="00B7745E" w:rsidP="00B7745E">
                                  <w:pPr>
                                    <w:pStyle w:val="Skill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49C3B" id="_x0000_s1040" type="#_x0000_t202" style="position:absolute;margin-left:39.25pt;margin-top:8.75pt;width:53.4pt;height:14.4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" filled="f" stroked="f">
                      <v:textbox inset="0,0,0,0">
                        <w:txbxContent>
                          <w:p w14:paraId="1DE49A3E" w14:textId="77777777" w:rsidR="00B7745E" w:rsidRPr="00C304A5" w:rsidRDefault="00B7745E" w:rsidP="00B7745E">
                            <w:pPr>
                              <w:jc w:val="center"/>
                            </w:pPr>
                            <w:r w:rsidRPr="00C304A5">
                              <w:rPr>
                                <w:color w:val="D8B25C" w:themeColor="accent4"/>
                              </w:rPr>
                              <w:t>4/10</w:t>
                            </w:r>
                          </w:p>
                          <w:p w14:paraId="65FDF624" w14:textId="77777777" w:rsidR="00B7745E" w:rsidRPr="00885D6D" w:rsidRDefault="00B7745E" w:rsidP="00B7745E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47B125C" wp14:editId="64C3BB30">
                      <wp:simplePos x="0" y="0"/>
                      <wp:positionH relativeFrom="margin">
                        <wp:posOffset>-76200</wp:posOffset>
                      </wp:positionH>
                      <wp:positionV relativeFrom="paragraph">
                        <wp:posOffset>80010</wp:posOffset>
                      </wp:positionV>
                      <wp:extent cx="2286000" cy="190500"/>
                      <wp:effectExtent l="0" t="0" r="0" b="0"/>
                      <wp:wrapNone/>
                      <wp:docPr id="263" name="Rectangle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36D43E" id="Rectangle 263" o:spid="_x0000_s1026" style="position:absolute;margin-left:-6pt;margin-top:6.3pt;width:180pt;height:1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" fillcolor="#568278 [2408]" stroked="f" strokeweight="1pt">
                      <w10:wrap anchorx="margin"/>
                    </v:rect>
                  </w:pict>
                </mc:Fallback>
              </mc:AlternateContent>
            </w:r>
          </w:p>
          <w:p w14:paraId="38E09786" w14:textId="6D2594C6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4A0720F7" wp14:editId="7C536FF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128270</wp:posOffset>
                      </wp:positionV>
                      <wp:extent cx="2186305" cy="146050"/>
                      <wp:effectExtent l="0" t="0" r="0" b="0"/>
                      <wp:wrapNone/>
                      <wp:docPr id="267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305" cy="146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6405FCE" w14:textId="49B97783" w:rsidR="002D08E0" w:rsidRPr="00885D6D" w:rsidRDefault="002D08E0" w:rsidP="002D08E0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PHP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0720F7" id="_x0000_s1041" type="#_x0000_t202" style="position:absolute;margin-left:-5.7pt;margin-top:10.1pt;width:172.15pt;height:11.5pt;z-index:251801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" filled="f" stroked="f">
                      <v:textbox inset="0,0,0,0">
                        <w:txbxContent>
                          <w:p w14:paraId="06405FCE" w14:textId="49B97783" w:rsidR="002D08E0" w:rsidRPr="00885D6D" w:rsidRDefault="002D08E0" w:rsidP="002D08E0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PHP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B0BBBAC" w14:textId="03794E3F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1A894911" wp14:editId="7CD60949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148590</wp:posOffset>
                      </wp:positionV>
                      <wp:extent cx="1165860" cy="182880"/>
                      <wp:effectExtent l="0" t="0" r="0" b="7620"/>
                      <wp:wrapNone/>
                      <wp:docPr id="268" name="Arrow: Pentagon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5860" cy="18288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21AB66" id="Arrow: Pentagon 268" o:spid="_x0000_s1026" type="#_x0000_t15" style="position:absolute;margin-left:-5.4pt;margin-top:11.7pt;width:91.8pt;height:14.4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" adj="19906" fillcolor="#002060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799DDBF7" wp14:editId="6DB33E1C">
                      <wp:simplePos x="0" y="0"/>
                      <wp:positionH relativeFrom="margin">
                        <wp:posOffset>-76200</wp:posOffset>
                      </wp:positionH>
                      <wp:positionV relativeFrom="paragraph">
                        <wp:posOffset>147320</wp:posOffset>
                      </wp:positionV>
                      <wp:extent cx="2286000" cy="190500"/>
                      <wp:effectExtent l="0" t="0" r="0" b="0"/>
                      <wp:wrapNone/>
                      <wp:docPr id="266" name="Rectangle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96EF17" id="Rectangle 266" o:spid="_x0000_s1026" style="position:absolute;margin-left:-6pt;margin-top:11.6pt;width:180pt;height:1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" fillcolor="#568278 [2408]" stroked="f" strokeweight="1pt">
                      <w10:wrap anchorx="margin"/>
                    </v:rect>
                  </w:pict>
                </mc:Fallback>
              </mc:AlternateContent>
            </w:r>
          </w:p>
          <w:p w14:paraId="055BA1E0" w14:textId="17601A39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3047B232" wp14:editId="50B8FF9B">
                      <wp:simplePos x="0" y="0"/>
                      <wp:positionH relativeFrom="margin">
                        <wp:posOffset>542290</wp:posOffset>
                      </wp:positionH>
                      <wp:positionV relativeFrom="paragraph">
                        <wp:posOffset>45085</wp:posOffset>
                      </wp:positionV>
                      <wp:extent cx="678180" cy="182880"/>
                      <wp:effectExtent l="0" t="0" r="0" b="0"/>
                      <wp:wrapNone/>
                      <wp:docPr id="283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1828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C2504F1" w14:textId="77777777" w:rsidR="00F063D9" w:rsidRPr="00C304A5" w:rsidRDefault="00F063D9" w:rsidP="00F063D9">
                                  <w:pPr>
                                    <w:jc w:val="center"/>
                                  </w:pPr>
                                  <w:r w:rsidRPr="00C304A5">
                                    <w:rPr>
                                      <w:color w:val="D8B25C" w:themeColor="accent4"/>
                                    </w:rPr>
                                    <w:t>4/10</w:t>
                                  </w:r>
                                </w:p>
                                <w:p w14:paraId="433B822B" w14:textId="77777777" w:rsidR="00F063D9" w:rsidRPr="00885D6D" w:rsidRDefault="00F063D9" w:rsidP="00F063D9">
                                  <w:pPr>
                                    <w:pStyle w:val="Skill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47B232" id="_x0000_s1042" type="#_x0000_t202" style="position:absolute;margin-left:42.7pt;margin-top:3.55pt;width:53.4pt;height:14.4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" filled="f" stroked="f">
                      <v:textbox inset="0,0,0,0">
                        <w:txbxContent>
                          <w:p w14:paraId="4C2504F1" w14:textId="77777777" w:rsidR="00F063D9" w:rsidRPr="00C304A5" w:rsidRDefault="00F063D9" w:rsidP="00F063D9">
                            <w:pPr>
                              <w:jc w:val="center"/>
                            </w:pPr>
                            <w:r w:rsidRPr="00C304A5">
                              <w:rPr>
                                <w:color w:val="D8B25C" w:themeColor="accent4"/>
                              </w:rPr>
                              <w:t>4/10</w:t>
                            </w:r>
                          </w:p>
                          <w:p w14:paraId="433B822B" w14:textId="77777777" w:rsidR="00F063D9" w:rsidRPr="00885D6D" w:rsidRDefault="00F063D9" w:rsidP="00F063D9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54106C49" w14:textId="5911D97B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38E0E72" wp14:editId="0770C982">
                      <wp:simplePos x="0" y="0"/>
                      <wp:positionH relativeFrom="margin">
                        <wp:posOffset>-74930</wp:posOffset>
                      </wp:positionH>
                      <wp:positionV relativeFrom="paragraph">
                        <wp:posOffset>84455</wp:posOffset>
                      </wp:positionV>
                      <wp:extent cx="2186305" cy="146050"/>
                      <wp:effectExtent l="0" t="0" r="0" b="0"/>
                      <wp:wrapNone/>
                      <wp:docPr id="61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305" cy="146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B9E9C91" w14:textId="516903C1" w:rsidR="00040BD1" w:rsidRPr="00885D6D" w:rsidRDefault="000F682B" w:rsidP="00040BD1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Laravel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8E0E72" id="_x0000_s1043" type="#_x0000_t202" style="position:absolute;margin-left:-5.9pt;margin-top:6.65pt;width:172.15pt;height:11.5pt;z-index:251719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" filled="f" stroked="f">
                      <v:textbox inset="0,0,0,0">
                        <w:txbxContent>
                          <w:p w14:paraId="1B9E9C91" w14:textId="516903C1" w:rsidR="00040BD1" w:rsidRPr="00885D6D" w:rsidRDefault="000F682B" w:rsidP="00040BD1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Laravel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36F3A26" w14:textId="779ACE65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41530AC2" wp14:editId="1F9F81A6">
                      <wp:simplePos x="0" y="0"/>
                      <wp:positionH relativeFrom="margin">
                        <wp:posOffset>-92075</wp:posOffset>
                      </wp:positionH>
                      <wp:positionV relativeFrom="paragraph">
                        <wp:posOffset>121920</wp:posOffset>
                      </wp:positionV>
                      <wp:extent cx="1676400" cy="190500"/>
                      <wp:effectExtent l="0" t="0" r="0" b="0"/>
                      <wp:wrapNone/>
                      <wp:docPr id="271" name="Arrow: Pentagon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6400" cy="19050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7D62E9" id="Arrow: Pentagon 271" o:spid="_x0000_s1026" type="#_x0000_t15" style="position:absolute;margin-left:-7.25pt;margin-top:9.6pt;width:132pt;height:1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" adj="20373" fillcolor="#002060" stroked="f" strokeweight="1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125A7983" wp14:editId="00F28588">
                      <wp:simplePos x="0" y="0"/>
                      <wp:positionH relativeFrom="margin">
                        <wp:posOffset>-99060</wp:posOffset>
                      </wp:positionH>
                      <wp:positionV relativeFrom="paragraph">
                        <wp:posOffset>111125</wp:posOffset>
                      </wp:positionV>
                      <wp:extent cx="2286000" cy="190500"/>
                      <wp:effectExtent l="0" t="0" r="0" b="0"/>
                      <wp:wrapNone/>
                      <wp:docPr id="269" name="Rectangle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2FADC5" id="Rectangle 269" o:spid="_x0000_s1026" style="position:absolute;margin-left:-7.8pt;margin-top:8.75pt;width:180pt;height:1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" fillcolor="#568278 [2408]" stroked="f" strokeweight="1pt">
                      <w10:wrap anchorx="margin"/>
                    </v:rect>
                  </w:pict>
                </mc:Fallback>
              </mc:AlternateContent>
            </w:r>
          </w:p>
          <w:p w14:paraId="77A1F500" w14:textId="08ECF3F4" w:rsidR="002B28D4" w:rsidRDefault="00BE5AE7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2B4567CA" wp14:editId="0FB90E8E">
                      <wp:simplePos x="0" y="0"/>
                      <wp:positionH relativeFrom="margin">
                        <wp:posOffset>927100</wp:posOffset>
                      </wp:positionH>
                      <wp:positionV relativeFrom="paragraph">
                        <wp:posOffset>29210</wp:posOffset>
                      </wp:positionV>
                      <wp:extent cx="352425" cy="180975"/>
                      <wp:effectExtent l="0" t="0" r="0" b="0"/>
                      <wp:wrapNone/>
                      <wp:docPr id="284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425" cy="1809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CD07192" w14:textId="6E83ABB1" w:rsidR="00F063D9" w:rsidRPr="00C304A5" w:rsidRDefault="00BE5AE7" w:rsidP="00BE5AE7">
                                  <w:r>
                                    <w:rPr>
                                      <w:color w:val="D8B25C" w:themeColor="accent4"/>
                                    </w:rPr>
                                    <w:t>7</w:t>
                                  </w:r>
                                  <w:r w:rsidR="00F063D9" w:rsidRPr="00C304A5">
                                    <w:rPr>
                                      <w:color w:val="D8B25C" w:themeColor="accent4"/>
                                    </w:rPr>
                                    <w:t>/10</w:t>
                                  </w:r>
                                </w:p>
                                <w:p w14:paraId="43A1D285" w14:textId="77777777" w:rsidR="00F063D9" w:rsidRPr="00885D6D" w:rsidRDefault="00F063D9" w:rsidP="00F063D9">
                                  <w:pPr>
                                    <w:pStyle w:val="Skill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4567CA" id="_x0000_s1044" type="#_x0000_t202" style="position:absolute;margin-left:73pt;margin-top:2.3pt;width:27.75pt;height:14.2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" filled="f" stroked="f">
                      <v:textbox inset="0,0,0,0">
                        <w:txbxContent>
                          <w:p w14:paraId="5CD07192" w14:textId="6E83ABB1" w:rsidR="00F063D9" w:rsidRPr="00C304A5" w:rsidRDefault="00BE5AE7" w:rsidP="00BE5AE7">
                            <w:r>
                              <w:rPr>
                                <w:color w:val="D8B25C" w:themeColor="accent4"/>
                              </w:rPr>
                              <w:t>7</w:t>
                            </w:r>
                            <w:r w:rsidR="00F063D9" w:rsidRPr="00C304A5">
                              <w:rPr>
                                <w:color w:val="D8B25C" w:themeColor="accent4"/>
                              </w:rPr>
                              <w:t>/10</w:t>
                            </w:r>
                          </w:p>
                          <w:p w14:paraId="43A1D285" w14:textId="77777777" w:rsidR="00F063D9" w:rsidRPr="00885D6D" w:rsidRDefault="00F063D9" w:rsidP="00F063D9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23E1475E" w14:textId="5066EE9B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617BF177" wp14:editId="02310B0B">
                      <wp:simplePos x="0" y="0"/>
                      <wp:positionH relativeFrom="margin">
                        <wp:posOffset>-76200</wp:posOffset>
                      </wp:positionH>
                      <wp:positionV relativeFrom="paragraph">
                        <wp:posOffset>49530</wp:posOffset>
                      </wp:positionV>
                      <wp:extent cx="2186305" cy="146050"/>
                      <wp:effectExtent l="0" t="0" r="0" b="0"/>
                      <wp:wrapNone/>
                      <wp:docPr id="232186576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6305" cy="146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41EA9E8" w14:textId="5A6EEF18" w:rsidR="0022618C" w:rsidRPr="00885D6D" w:rsidRDefault="0022618C" w:rsidP="0022618C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React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7BF177" id="_x0000_s1045" type="#_x0000_t202" style="position:absolute;margin-left:-6pt;margin-top:3.9pt;width:172.15pt;height:11.5pt;z-index:25182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" filled="f" stroked="f">
                      <v:textbox inset="0,0,0,0">
                        <w:txbxContent>
                          <w:p w14:paraId="141EA9E8" w14:textId="5A6EEF18" w:rsidR="0022618C" w:rsidRPr="00885D6D" w:rsidRDefault="0022618C" w:rsidP="0022618C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React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5911DD2" w14:textId="5F85DAA6" w:rsidR="002B28D4" w:rsidRDefault="0022618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171A1945" wp14:editId="37AE06E5">
                      <wp:simplePos x="0" y="0"/>
                      <wp:positionH relativeFrom="margin">
                        <wp:posOffset>-76200</wp:posOffset>
                      </wp:positionH>
                      <wp:positionV relativeFrom="paragraph">
                        <wp:posOffset>121920</wp:posOffset>
                      </wp:positionV>
                      <wp:extent cx="678180" cy="182880"/>
                      <wp:effectExtent l="0" t="0" r="0" b="0"/>
                      <wp:wrapNone/>
                      <wp:docPr id="1615798926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1828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CA3E40B" w14:textId="56AE5EC8" w:rsidR="0022618C" w:rsidRPr="00C304A5" w:rsidRDefault="0022618C" w:rsidP="0022618C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D8B25C" w:themeColor="accent4"/>
                                    </w:rPr>
                                    <w:t>3</w:t>
                                  </w:r>
                                  <w:r w:rsidRPr="00C304A5">
                                    <w:rPr>
                                      <w:color w:val="D8B25C" w:themeColor="accent4"/>
                                    </w:rPr>
                                    <w:t>/10</w:t>
                                  </w:r>
                                </w:p>
                                <w:p w14:paraId="267045FA" w14:textId="77777777" w:rsidR="0022618C" w:rsidRPr="00885D6D" w:rsidRDefault="0022618C" w:rsidP="0022618C">
                                  <w:pPr>
                                    <w:pStyle w:val="Skill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1A1945" id="_x0000_s1046" type="#_x0000_t202" style="position:absolute;margin-left:-6pt;margin-top:9.6pt;width:53.4pt;height:14.4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" filled="f" stroked="f">
                      <v:textbox inset="0,0,0,0">
                        <w:txbxContent>
                          <w:p w14:paraId="2CA3E40B" w14:textId="56AE5EC8" w:rsidR="0022618C" w:rsidRPr="00C304A5" w:rsidRDefault="0022618C" w:rsidP="0022618C">
                            <w:pPr>
                              <w:jc w:val="center"/>
                            </w:pPr>
                            <w:r>
                              <w:rPr>
                                <w:color w:val="D8B25C" w:themeColor="accent4"/>
                              </w:rPr>
                              <w:t>3</w:t>
                            </w:r>
                            <w:r w:rsidRPr="00C304A5">
                              <w:rPr>
                                <w:color w:val="D8B25C" w:themeColor="accent4"/>
                              </w:rPr>
                              <w:t>/10</w:t>
                            </w:r>
                          </w:p>
                          <w:p w14:paraId="267045FA" w14:textId="77777777" w:rsidR="0022618C" w:rsidRPr="00885D6D" w:rsidRDefault="0022618C" w:rsidP="0022618C">
                            <w:pPr>
                              <w:pStyle w:val="Skill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061972C8" wp14:editId="1637F8DC">
                      <wp:simplePos x="0" y="0"/>
                      <wp:positionH relativeFrom="margin">
                        <wp:posOffset>-73025</wp:posOffset>
                      </wp:positionH>
                      <wp:positionV relativeFrom="paragraph">
                        <wp:posOffset>120650</wp:posOffset>
                      </wp:positionV>
                      <wp:extent cx="723900" cy="152400"/>
                      <wp:effectExtent l="0" t="0" r="0" b="0"/>
                      <wp:wrapNone/>
                      <wp:docPr id="1074105300" name="Arrow: Pentagon 1074105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152400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C9BEB" id="Arrow: Pentagon 1074105300" o:spid="_x0000_s1026" type="#_x0000_t15" style="position:absolute;margin-left:-5.75pt;margin-top:9.5pt;width:57pt;height:1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" adj="19326" fillcolor="#002060" stroked="f" strokeweight="1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1C2E6F9D" wp14:editId="24F770E0">
                      <wp:simplePos x="0" y="0"/>
                      <wp:positionH relativeFrom="margin">
                        <wp:posOffset>-76200</wp:posOffset>
                      </wp:positionH>
                      <wp:positionV relativeFrom="paragraph">
                        <wp:posOffset>104775</wp:posOffset>
                      </wp:positionV>
                      <wp:extent cx="2286000" cy="190500"/>
                      <wp:effectExtent l="0" t="0" r="0" b="0"/>
                      <wp:wrapNone/>
                      <wp:docPr id="1296875796" name="Rectangle 12968757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1135A6" id="Rectangle 1296875796" o:spid="_x0000_s1026" style="position:absolute;margin-left:-6pt;margin-top:8.25pt;width:180pt;height:1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" fillcolor="#568278 [2408]" stroked="f" strokeweight="1pt">
                      <w10:wrap anchorx="margin"/>
                    </v:rect>
                  </w:pict>
                </mc:Fallback>
              </mc:AlternateContent>
            </w:r>
          </w:p>
          <w:p w14:paraId="1303AEEA" w14:textId="3AD8D15C" w:rsidR="002B28D4" w:rsidRDefault="002B28D4" w:rsidP="002B28D4"/>
          <w:p w14:paraId="065C22E1" w14:textId="67B5D175" w:rsidR="002D08E0" w:rsidRDefault="00A51D3D" w:rsidP="002B28D4">
            <w:r>
              <w:t xml:space="preserve">                                                                     </w:t>
            </w:r>
          </w:p>
          <w:p w14:paraId="09306121" w14:textId="3BCBE97A" w:rsidR="002B28D4" w:rsidRDefault="002B28D4" w:rsidP="002B28D4"/>
          <w:p w14:paraId="5C73A2D7" w14:textId="7497B92E" w:rsidR="002B28D4" w:rsidRDefault="002B28D4" w:rsidP="002B28D4"/>
          <w:p w14:paraId="01ECECE3" w14:textId="41861E6E" w:rsidR="002B28D4" w:rsidRDefault="002B28D4" w:rsidP="002B28D4"/>
          <w:p w14:paraId="6BA31593" w14:textId="5DBD4C1A" w:rsidR="002B28D4" w:rsidRDefault="008D19DC" w:rsidP="002B28D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09765043" wp14:editId="5CFD4209">
                      <wp:simplePos x="0" y="0"/>
                      <wp:positionH relativeFrom="margin">
                        <wp:posOffset>-215265</wp:posOffset>
                      </wp:positionH>
                      <wp:positionV relativeFrom="paragraph">
                        <wp:posOffset>167615</wp:posOffset>
                      </wp:positionV>
                      <wp:extent cx="2457907" cy="3767328"/>
                      <wp:effectExtent l="0" t="0" r="0" b="0"/>
                      <wp:wrapNone/>
                      <wp:docPr id="285" name="Text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57907" cy="376732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01BDC18" w14:textId="77777777" w:rsidR="00F508C0" w:rsidRPr="00D11747" w:rsidRDefault="00F508C0" w:rsidP="00F508C0">
                                  <w:pPr>
                                    <w:pStyle w:val="Styl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Languages</w:t>
                                  </w:r>
                                </w:p>
                                <w:p w14:paraId="27D77616" w14:textId="77777777" w:rsidR="00F508C0" w:rsidRDefault="00F508C0" w:rsidP="008D19DC">
                                  <w:pPr>
                                    <w:pStyle w:val="NoSpacing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Urdu</w:t>
                                  </w:r>
                                </w:p>
                                <w:p w14:paraId="0FD9FD04" w14:textId="77777777" w:rsidR="00F508C0" w:rsidRDefault="00F508C0" w:rsidP="008D19DC">
                                  <w:pPr>
                                    <w:pStyle w:val="NoSpacing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Saraiki</w:t>
                                  </w:r>
                                </w:p>
                                <w:p w14:paraId="38CC3FD2" w14:textId="2AEAFCDD" w:rsidR="00F508C0" w:rsidRDefault="00F508C0" w:rsidP="008D19DC">
                                  <w:pPr>
                                    <w:pStyle w:val="NoSpacing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English</w:t>
                                  </w:r>
                                </w:p>
                                <w:p w14:paraId="411438BC" w14:textId="6203FC1B" w:rsidR="00F508C0" w:rsidRPr="00D11747" w:rsidRDefault="00F508C0" w:rsidP="00F508C0">
                                  <w:pPr>
                                    <w:pStyle w:val="Styl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Hobbies</w:t>
                                  </w:r>
                                </w:p>
                                <w:p w14:paraId="79117050" w14:textId="2192BBA6" w:rsidR="00F508C0" w:rsidRDefault="00E31562" w:rsidP="008D19DC">
                                  <w:pPr>
                                    <w:pStyle w:val="NoSpacing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Cricket</w:t>
                                  </w:r>
                                </w:p>
                                <w:p w14:paraId="153589FA" w14:textId="00E4F100" w:rsidR="00E31562" w:rsidRDefault="00303034" w:rsidP="008D19DC">
                                  <w:pPr>
                                    <w:pStyle w:val="NoSpacing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Bowler</w:t>
                                  </w:r>
                                </w:p>
                                <w:p w14:paraId="03099F24" w14:textId="050C3CCB" w:rsidR="00187A1E" w:rsidRDefault="00187A1E" w:rsidP="008D19DC">
                                  <w:pPr>
                                    <w:pStyle w:val="NoSpacing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Watching Socialistic Things  </w:t>
                                  </w:r>
                                </w:p>
                                <w:p w14:paraId="0EB92C11" w14:textId="77777777" w:rsidR="00F508C0" w:rsidRPr="00D11747" w:rsidRDefault="00F508C0" w:rsidP="00F508C0">
                                  <w:pPr>
                                    <w:pStyle w:val="Styl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Reference</w:t>
                                  </w:r>
                                </w:p>
                                <w:p w14:paraId="70DC344E" w14:textId="77777777" w:rsidR="00F508C0" w:rsidRDefault="00F508C0" w:rsidP="008D19DC">
                                  <w:pPr>
                                    <w:pStyle w:val="NoSpacing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Reference will be provided on your demand.</w:t>
                                  </w:r>
                                </w:p>
                                <w:p w14:paraId="37EB5A28" w14:textId="77777777" w:rsidR="00F508C0" w:rsidRPr="00885D6D" w:rsidRDefault="00F508C0" w:rsidP="00F508C0">
                                  <w:pPr>
                                    <w:pStyle w:val="Skill"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65043" id="_x0000_s1047" type="#_x0000_t202" style="position:absolute;margin-left:-16.95pt;margin-top:13.2pt;width:193.55pt;height:296.65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" filled="f" stroked="f">
                      <v:textbox inset="0,0,0,0">
                        <w:txbxContent>
                          <w:p w14:paraId="601BDC18" w14:textId="77777777" w:rsidR="00F508C0" w:rsidRPr="00D11747" w:rsidRDefault="00F508C0" w:rsidP="00F508C0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27D77616" w14:textId="77777777" w:rsidR="00F508C0" w:rsidRDefault="00F508C0" w:rsidP="008D19DC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Urdu</w:t>
                            </w:r>
                          </w:p>
                          <w:p w14:paraId="0FD9FD04" w14:textId="77777777" w:rsidR="00F508C0" w:rsidRDefault="00F508C0" w:rsidP="008D19DC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Saraiki</w:t>
                            </w:r>
                          </w:p>
                          <w:p w14:paraId="38CC3FD2" w14:textId="2AEAFCDD" w:rsidR="00F508C0" w:rsidRDefault="00F508C0" w:rsidP="008D19DC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</w:t>
                            </w:r>
                          </w:p>
                          <w:p w14:paraId="411438BC" w14:textId="6203FC1B" w:rsidR="00F508C0" w:rsidRPr="00D11747" w:rsidRDefault="00F508C0" w:rsidP="00F508C0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Hobbies</w:t>
                            </w:r>
                          </w:p>
                          <w:p w14:paraId="79117050" w14:textId="2192BBA6" w:rsidR="00F508C0" w:rsidRDefault="00E31562" w:rsidP="008D19D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Cricket</w:t>
                            </w:r>
                          </w:p>
                          <w:p w14:paraId="153589FA" w14:textId="00E4F100" w:rsidR="00E31562" w:rsidRDefault="00303034" w:rsidP="008D19D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Bowler</w:t>
                            </w:r>
                          </w:p>
                          <w:p w14:paraId="03099F24" w14:textId="050C3CCB" w:rsidR="00187A1E" w:rsidRDefault="00187A1E" w:rsidP="008D19D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Watching Socialistic Things  </w:t>
                            </w:r>
                          </w:p>
                          <w:p w14:paraId="0EB92C11" w14:textId="77777777" w:rsidR="00F508C0" w:rsidRPr="00D11747" w:rsidRDefault="00F508C0" w:rsidP="00F508C0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Reference</w:t>
                            </w:r>
                          </w:p>
                          <w:p w14:paraId="70DC344E" w14:textId="77777777" w:rsidR="00F508C0" w:rsidRDefault="00F508C0" w:rsidP="008D19DC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Reference will be provided on your demand.</w:t>
                            </w:r>
                          </w:p>
                          <w:p w14:paraId="37EB5A28" w14:textId="77777777" w:rsidR="00F508C0" w:rsidRPr="00885D6D" w:rsidRDefault="00F508C0" w:rsidP="00F508C0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EBED0B1" w14:textId="542EFD55" w:rsidR="002B28D4" w:rsidRDefault="002B28D4" w:rsidP="002B28D4"/>
          <w:p w14:paraId="262C2DCB" w14:textId="43ED25D3" w:rsidR="002B28D4" w:rsidRDefault="002B28D4" w:rsidP="002B28D4"/>
          <w:p w14:paraId="0ABA8371" w14:textId="5F88F0C1" w:rsidR="002B28D4" w:rsidRDefault="002B28D4" w:rsidP="002B28D4"/>
          <w:p w14:paraId="369D2747" w14:textId="4D1670EB" w:rsidR="002B28D4" w:rsidRDefault="002B28D4" w:rsidP="002B28D4"/>
          <w:p w14:paraId="6D285A84" w14:textId="005F55DC" w:rsidR="002B28D4" w:rsidRDefault="002B28D4" w:rsidP="002B28D4"/>
          <w:p w14:paraId="76621E01" w14:textId="4E86C6C8" w:rsidR="002B28D4" w:rsidRDefault="002B28D4" w:rsidP="002B28D4"/>
          <w:p w14:paraId="283882F0" w14:textId="475DF2FF" w:rsidR="002B28D4" w:rsidRDefault="002B28D4" w:rsidP="002B28D4"/>
          <w:p w14:paraId="039E0EF0" w14:textId="5EA431D8" w:rsidR="002B28D4" w:rsidRDefault="002B28D4" w:rsidP="002B28D4"/>
          <w:p w14:paraId="2CCCFEF6" w14:textId="39617886" w:rsidR="002B28D4" w:rsidRDefault="002B28D4" w:rsidP="002B28D4"/>
          <w:p w14:paraId="5F3B804D" w14:textId="0E7A4A0B" w:rsidR="002B28D4" w:rsidRPr="002B28D4" w:rsidRDefault="002B28D4" w:rsidP="002B28D4"/>
          <w:p w14:paraId="289F1C57" w14:textId="572B0314" w:rsidR="0041269E" w:rsidRPr="0041269E" w:rsidRDefault="0041269E" w:rsidP="00B16FE8">
            <w:pPr>
              <w:rPr>
                <w:b/>
                <w:bCs/>
              </w:rPr>
            </w:pPr>
          </w:p>
        </w:tc>
        <w:tc>
          <w:tcPr>
            <w:tcW w:w="720" w:type="dxa"/>
          </w:tcPr>
          <w:p w14:paraId="7B0F0254" w14:textId="06DC234F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1D7AED41" w14:textId="2D00A20F" w:rsidR="00036450" w:rsidRPr="004D3011" w:rsidRDefault="00036450" w:rsidP="004D3011">
            <w:pPr>
              <w:rPr>
                <w:color w:val="FFFFFF" w:themeColor="background1"/>
              </w:rPr>
            </w:pPr>
          </w:p>
        </w:tc>
      </w:tr>
    </w:tbl>
    <w:p w14:paraId="72F62FF5" w14:textId="3CECA687" w:rsidR="00C304A5" w:rsidRDefault="00F11DA4" w:rsidP="00C304A5">
      <w:pPr>
        <w:rPr>
          <w:b/>
          <w:bCs/>
          <w:sz w:val="22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1448F99" wp14:editId="71FFB517">
                <wp:simplePos x="0" y="0"/>
                <wp:positionH relativeFrom="margin">
                  <wp:posOffset>2842260</wp:posOffset>
                </wp:positionH>
                <wp:positionV relativeFrom="paragraph">
                  <wp:posOffset>-2512060</wp:posOffset>
                </wp:positionV>
                <wp:extent cx="4276725" cy="8543925"/>
                <wp:effectExtent l="0" t="0" r="0" b="0"/>
                <wp:wrapNone/>
                <wp:docPr id="1" name="Text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8543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AE9C14" w14:textId="3F984425" w:rsidR="00F01B06" w:rsidRDefault="00F01B06" w:rsidP="00F01B0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C578D71" w14:textId="77777777" w:rsidR="008F6D8D" w:rsidRDefault="008F6D8D" w:rsidP="00D6187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547679A" w14:textId="77777777" w:rsidR="00D6187B" w:rsidRDefault="00D6187B" w:rsidP="00F11DA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C2BB73A" w14:textId="77777777" w:rsidR="00F11DA4" w:rsidRDefault="00F11DA4" w:rsidP="00F11DA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55D5034" w14:textId="77777777" w:rsidR="00F11DA4" w:rsidRPr="00885D6D" w:rsidRDefault="00F11DA4" w:rsidP="00F11DA4">
                            <w:pPr>
                              <w:pStyle w:val="Skill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48F99" id="_x0000_s1048" type="#_x0000_t202" style="position:absolute;margin-left:223.8pt;margin-top:-197.8pt;width:336.75pt;height:672.7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" filled="f" stroked="f">
                <v:textbox inset="0,0,0,0">
                  <w:txbxContent>
                    <w:p w14:paraId="59AE9C14" w14:textId="3F984425" w:rsidR="00F01B06" w:rsidRDefault="00F01B06" w:rsidP="00F01B06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C578D71" w14:textId="77777777" w:rsidR="008F6D8D" w:rsidRDefault="008F6D8D" w:rsidP="00D6187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547679A" w14:textId="77777777" w:rsidR="00D6187B" w:rsidRDefault="00D6187B" w:rsidP="00F11DA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C2BB73A" w14:textId="77777777" w:rsidR="00F11DA4" w:rsidRDefault="00F11DA4" w:rsidP="00F11DA4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55D5034" w14:textId="77777777" w:rsidR="00F11DA4" w:rsidRPr="00885D6D" w:rsidRDefault="00F11DA4" w:rsidP="00F11DA4">
                      <w:pPr>
                        <w:pStyle w:val="Skill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9AC87B" w14:textId="7D324528" w:rsidR="00C304A5" w:rsidRPr="00885D6D" w:rsidRDefault="00C304A5" w:rsidP="00C304A5">
      <w:pPr>
        <w:pStyle w:val="Skill"/>
        <w:jc w:val="left"/>
        <w:rPr>
          <w:b/>
          <w:bCs/>
          <w:sz w:val="22"/>
          <w:szCs w:val="22"/>
        </w:rPr>
      </w:pPr>
    </w:p>
    <w:p w14:paraId="7429DD66" w14:textId="2D6C06ED" w:rsidR="00443FCB" w:rsidRDefault="00443FCB" w:rsidP="0041269E">
      <w:pPr>
        <w:tabs>
          <w:tab w:val="left" w:pos="990"/>
        </w:tabs>
        <w:rPr>
          <w:b/>
          <w:bCs/>
        </w:rPr>
      </w:pPr>
    </w:p>
    <w:p w14:paraId="27A51ADD" w14:textId="0FF6DA2C" w:rsidR="00443FCB" w:rsidRDefault="00443FCB" w:rsidP="0041269E">
      <w:pPr>
        <w:tabs>
          <w:tab w:val="left" w:pos="990"/>
        </w:tabs>
        <w:rPr>
          <w:b/>
          <w:bCs/>
        </w:rPr>
      </w:pPr>
    </w:p>
    <w:p w14:paraId="387C3E64" w14:textId="184D5321" w:rsidR="00443FCB" w:rsidRDefault="00443FCB" w:rsidP="0041269E">
      <w:pPr>
        <w:tabs>
          <w:tab w:val="left" w:pos="990"/>
        </w:tabs>
        <w:rPr>
          <w:b/>
          <w:bCs/>
        </w:rPr>
      </w:pPr>
    </w:p>
    <w:p w14:paraId="6CA27FA4" w14:textId="080E6A91" w:rsidR="00443FCB" w:rsidRDefault="00443FCB" w:rsidP="0041269E">
      <w:pPr>
        <w:tabs>
          <w:tab w:val="left" w:pos="990"/>
        </w:tabs>
        <w:rPr>
          <w:b/>
          <w:bCs/>
        </w:rPr>
      </w:pPr>
    </w:p>
    <w:p w14:paraId="7592D43D" w14:textId="5278A104" w:rsidR="00443FCB" w:rsidRDefault="00443FCB" w:rsidP="0041269E">
      <w:pPr>
        <w:tabs>
          <w:tab w:val="left" w:pos="990"/>
        </w:tabs>
        <w:rPr>
          <w:b/>
          <w:bCs/>
        </w:rPr>
      </w:pPr>
    </w:p>
    <w:p w14:paraId="1ADAB11C" w14:textId="1558573D" w:rsidR="00443FCB" w:rsidRDefault="00443FCB" w:rsidP="0041269E">
      <w:pPr>
        <w:tabs>
          <w:tab w:val="left" w:pos="990"/>
        </w:tabs>
        <w:rPr>
          <w:b/>
          <w:bCs/>
        </w:rPr>
      </w:pPr>
    </w:p>
    <w:p w14:paraId="699B8A7F" w14:textId="78A6FD96" w:rsidR="00842589" w:rsidRDefault="00842589" w:rsidP="0041269E">
      <w:pPr>
        <w:tabs>
          <w:tab w:val="left" w:pos="990"/>
        </w:tabs>
        <w:rPr>
          <w:b/>
          <w:bCs/>
        </w:rPr>
      </w:pPr>
    </w:p>
    <w:p w14:paraId="3EEACA5F" w14:textId="1AAC97DD" w:rsidR="00941EA1" w:rsidRDefault="00941EA1" w:rsidP="0041269E">
      <w:pPr>
        <w:tabs>
          <w:tab w:val="left" w:pos="990"/>
        </w:tabs>
        <w:rPr>
          <w:b/>
          <w:bCs/>
        </w:rPr>
      </w:pPr>
    </w:p>
    <w:p w14:paraId="735D798A" w14:textId="42510C84" w:rsidR="00941EA1" w:rsidRPr="008548DD" w:rsidRDefault="00941EA1" w:rsidP="0041269E">
      <w:pPr>
        <w:tabs>
          <w:tab w:val="left" w:pos="990"/>
        </w:tabs>
        <w:rPr>
          <w:b/>
          <w:bCs/>
        </w:rPr>
      </w:pPr>
    </w:p>
    <w:sectPr w:rsidR="00941EA1" w:rsidRPr="008548DD" w:rsidSect="000C45FF">
      <w:head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0371B" w14:textId="77777777" w:rsidR="007B74D0" w:rsidRDefault="007B74D0" w:rsidP="000C45FF">
      <w:r>
        <w:separator/>
      </w:r>
    </w:p>
  </w:endnote>
  <w:endnote w:type="continuationSeparator" w:id="0">
    <w:p w14:paraId="49FAC530" w14:textId="77777777" w:rsidR="007B74D0" w:rsidRDefault="007B74D0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85F2" w14:textId="77777777" w:rsidR="007B74D0" w:rsidRDefault="007B74D0" w:rsidP="000C45FF">
      <w:r>
        <w:separator/>
      </w:r>
    </w:p>
  </w:footnote>
  <w:footnote w:type="continuationSeparator" w:id="0">
    <w:p w14:paraId="5D37AD93" w14:textId="77777777" w:rsidR="007B74D0" w:rsidRDefault="007B74D0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44D3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F9A4C37" wp14:editId="0D6AD98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A026F"/>
    <w:multiLevelType w:val="hybridMultilevel"/>
    <w:tmpl w:val="F8C8B4C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F416C"/>
    <w:multiLevelType w:val="hybridMultilevel"/>
    <w:tmpl w:val="FA1C9EC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26A10"/>
    <w:multiLevelType w:val="hybridMultilevel"/>
    <w:tmpl w:val="81C6FDD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14D13"/>
    <w:multiLevelType w:val="hybridMultilevel"/>
    <w:tmpl w:val="186E7FB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69273">
    <w:abstractNumId w:val="1"/>
  </w:num>
  <w:num w:numId="2" w16cid:durableId="1304852730">
    <w:abstractNumId w:val="0"/>
  </w:num>
  <w:num w:numId="3" w16cid:durableId="742332453">
    <w:abstractNumId w:val="2"/>
  </w:num>
  <w:num w:numId="4" w16cid:durableId="973683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FF"/>
    <w:rsid w:val="00001D30"/>
    <w:rsid w:val="00013CCD"/>
    <w:rsid w:val="000177DA"/>
    <w:rsid w:val="0002249F"/>
    <w:rsid w:val="00030385"/>
    <w:rsid w:val="00036450"/>
    <w:rsid w:val="00040BD1"/>
    <w:rsid w:val="00094499"/>
    <w:rsid w:val="000A074B"/>
    <w:rsid w:val="000C45FF"/>
    <w:rsid w:val="000E3FD1"/>
    <w:rsid w:val="000E78CC"/>
    <w:rsid w:val="000F682B"/>
    <w:rsid w:val="00112054"/>
    <w:rsid w:val="001317D8"/>
    <w:rsid w:val="00133273"/>
    <w:rsid w:val="00134C4E"/>
    <w:rsid w:val="001525E1"/>
    <w:rsid w:val="00180329"/>
    <w:rsid w:val="001863E2"/>
    <w:rsid w:val="00187A1E"/>
    <w:rsid w:val="0019001F"/>
    <w:rsid w:val="001A4BCE"/>
    <w:rsid w:val="001A74A5"/>
    <w:rsid w:val="001B2ABD"/>
    <w:rsid w:val="001D7517"/>
    <w:rsid w:val="001E0391"/>
    <w:rsid w:val="001E1367"/>
    <w:rsid w:val="001E1759"/>
    <w:rsid w:val="001F1538"/>
    <w:rsid w:val="001F1ECC"/>
    <w:rsid w:val="00205391"/>
    <w:rsid w:val="0022618C"/>
    <w:rsid w:val="002321B7"/>
    <w:rsid w:val="00236458"/>
    <w:rsid w:val="002400EB"/>
    <w:rsid w:val="00256CF7"/>
    <w:rsid w:val="0026574D"/>
    <w:rsid w:val="00281FD5"/>
    <w:rsid w:val="002B01FB"/>
    <w:rsid w:val="002B28D4"/>
    <w:rsid w:val="002C1DE6"/>
    <w:rsid w:val="002D08E0"/>
    <w:rsid w:val="002E1479"/>
    <w:rsid w:val="002E2E91"/>
    <w:rsid w:val="002F04C8"/>
    <w:rsid w:val="002F0ECB"/>
    <w:rsid w:val="003004D3"/>
    <w:rsid w:val="00303034"/>
    <w:rsid w:val="00303EFA"/>
    <w:rsid w:val="0030481B"/>
    <w:rsid w:val="003156FC"/>
    <w:rsid w:val="003254B5"/>
    <w:rsid w:val="00334E21"/>
    <w:rsid w:val="0037121F"/>
    <w:rsid w:val="00380580"/>
    <w:rsid w:val="003834FD"/>
    <w:rsid w:val="003910D8"/>
    <w:rsid w:val="003A110E"/>
    <w:rsid w:val="003A6B7D"/>
    <w:rsid w:val="003B007D"/>
    <w:rsid w:val="003B06CA"/>
    <w:rsid w:val="003B26F1"/>
    <w:rsid w:val="003D799B"/>
    <w:rsid w:val="003F0596"/>
    <w:rsid w:val="00406D90"/>
    <w:rsid w:val="004071FC"/>
    <w:rsid w:val="00410813"/>
    <w:rsid w:val="0041269E"/>
    <w:rsid w:val="00436742"/>
    <w:rsid w:val="00443FCB"/>
    <w:rsid w:val="00445947"/>
    <w:rsid w:val="00453A3B"/>
    <w:rsid w:val="00480D75"/>
    <w:rsid w:val="004813B3"/>
    <w:rsid w:val="00496591"/>
    <w:rsid w:val="004A0452"/>
    <w:rsid w:val="004B60D5"/>
    <w:rsid w:val="004C63E4"/>
    <w:rsid w:val="004D3011"/>
    <w:rsid w:val="004F0F6D"/>
    <w:rsid w:val="005262AC"/>
    <w:rsid w:val="005275D3"/>
    <w:rsid w:val="00571BB0"/>
    <w:rsid w:val="005A33D2"/>
    <w:rsid w:val="005C4BC7"/>
    <w:rsid w:val="005D485F"/>
    <w:rsid w:val="005E39D5"/>
    <w:rsid w:val="005F0227"/>
    <w:rsid w:val="00600670"/>
    <w:rsid w:val="00600826"/>
    <w:rsid w:val="0062123A"/>
    <w:rsid w:val="00646E75"/>
    <w:rsid w:val="006656A8"/>
    <w:rsid w:val="006771D0"/>
    <w:rsid w:val="006A5D50"/>
    <w:rsid w:val="006A7696"/>
    <w:rsid w:val="006C4374"/>
    <w:rsid w:val="006C65BF"/>
    <w:rsid w:val="006D0A5E"/>
    <w:rsid w:val="006D1F53"/>
    <w:rsid w:val="006E4B86"/>
    <w:rsid w:val="006F533B"/>
    <w:rsid w:val="00700793"/>
    <w:rsid w:val="00710E8C"/>
    <w:rsid w:val="007144D0"/>
    <w:rsid w:val="00715FCB"/>
    <w:rsid w:val="0073633B"/>
    <w:rsid w:val="00743101"/>
    <w:rsid w:val="00743CCE"/>
    <w:rsid w:val="00743CEA"/>
    <w:rsid w:val="00764C9F"/>
    <w:rsid w:val="007775E1"/>
    <w:rsid w:val="007867A0"/>
    <w:rsid w:val="007927F5"/>
    <w:rsid w:val="007A41CD"/>
    <w:rsid w:val="007B74D0"/>
    <w:rsid w:val="007F0693"/>
    <w:rsid w:val="00802CA0"/>
    <w:rsid w:val="00842589"/>
    <w:rsid w:val="008548DD"/>
    <w:rsid w:val="008653E5"/>
    <w:rsid w:val="008859A6"/>
    <w:rsid w:val="00885D6D"/>
    <w:rsid w:val="008A7A9C"/>
    <w:rsid w:val="008C6197"/>
    <w:rsid w:val="008D19DC"/>
    <w:rsid w:val="008D1E42"/>
    <w:rsid w:val="008E1C43"/>
    <w:rsid w:val="008E7302"/>
    <w:rsid w:val="008F6D8D"/>
    <w:rsid w:val="00905157"/>
    <w:rsid w:val="00922093"/>
    <w:rsid w:val="009260CD"/>
    <w:rsid w:val="00940A66"/>
    <w:rsid w:val="00941EA1"/>
    <w:rsid w:val="00952C25"/>
    <w:rsid w:val="009720C0"/>
    <w:rsid w:val="00975B2C"/>
    <w:rsid w:val="00981741"/>
    <w:rsid w:val="009A1180"/>
    <w:rsid w:val="009B52F4"/>
    <w:rsid w:val="009E57C8"/>
    <w:rsid w:val="009F0EA8"/>
    <w:rsid w:val="00A2118D"/>
    <w:rsid w:val="00A41156"/>
    <w:rsid w:val="00A5094D"/>
    <w:rsid w:val="00A51D3D"/>
    <w:rsid w:val="00A62433"/>
    <w:rsid w:val="00A71CD7"/>
    <w:rsid w:val="00AD0A50"/>
    <w:rsid w:val="00AD76E2"/>
    <w:rsid w:val="00B16FE8"/>
    <w:rsid w:val="00B20152"/>
    <w:rsid w:val="00B359E4"/>
    <w:rsid w:val="00B46D8C"/>
    <w:rsid w:val="00B57D98"/>
    <w:rsid w:val="00B61E42"/>
    <w:rsid w:val="00B6302A"/>
    <w:rsid w:val="00B70850"/>
    <w:rsid w:val="00B7745E"/>
    <w:rsid w:val="00BA0E95"/>
    <w:rsid w:val="00BC095C"/>
    <w:rsid w:val="00BE5AE7"/>
    <w:rsid w:val="00C066B6"/>
    <w:rsid w:val="00C165D1"/>
    <w:rsid w:val="00C17CDE"/>
    <w:rsid w:val="00C304A5"/>
    <w:rsid w:val="00C30AB7"/>
    <w:rsid w:val="00C33275"/>
    <w:rsid w:val="00C37BA1"/>
    <w:rsid w:val="00C4674C"/>
    <w:rsid w:val="00C46EAA"/>
    <w:rsid w:val="00C506CF"/>
    <w:rsid w:val="00C645CD"/>
    <w:rsid w:val="00C72BED"/>
    <w:rsid w:val="00C836C9"/>
    <w:rsid w:val="00C9578B"/>
    <w:rsid w:val="00CA71D8"/>
    <w:rsid w:val="00CB0055"/>
    <w:rsid w:val="00CC52F2"/>
    <w:rsid w:val="00D2522B"/>
    <w:rsid w:val="00D416A3"/>
    <w:rsid w:val="00D422DE"/>
    <w:rsid w:val="00D431F7"/>
    <w:rsid w:val="00D5459D"/>
    <w:rsid w:val="00D6187B"/>
    <w:rsid w:val="00D7524C"/>
    <w:rsid w:val="00D769D2"/>
    <w:rsid w:val="00D81ECB"/>
    <w:rsid w:val="00D83CC5"/>
    <w:rsid w:val="00D91382"/>
    <w:rsid w:val="00DA1F4D"/>
    <w:rsid w:val="00DA72CE"/>
    <w:rsid w:val="00DC12AA"/>
    <w:rsid w:val="00DC773B"/>
    <w:rsid w:val="00DD172A"/>
    <w:rsid w:val="00E25A26"/>
    <w:rsid w:val="00E31562"/>
    <w:rsid w:val="00E34497"/>
    <w:rsid w:val="00E41B4F"/>
    <w:rsid w:val="00E4381A"/>
    <w:rsid w:val="00E44CE1"/>
    <w:rsid w:val="00E52454"/>
    <w:rsid w:val="00E55D74"/>
    <w:rsid w:val="00E56BFF"/>
    <w:rsid w:val="00E82741"/>
    <w:rsid w:val="00E82C56"/>
    <w:rsid w:val="00E95777"/>
    <w:rsid w:val="00EA0C5E"/>
    <w:rsid w:val="00EA211F"/>
    <w:rsid w:val="00EA6218"/>
    <w:rsid w:val="00ED3CC6"/>
    <w:rsid w:val="00F01B06"/>
    <w:rsid w:val="00F063D9"/>
    <w:rsid w:val="00F11DA4"/>
    <w:rsid w:val="00F1748F"/>
    <w:rsid w:val="00F23C27"/>
    <w:rsid w:val="00F508C0"/>
    <w:rsid w:val="00F60274"/>
    <w:rsid w:val="00F626FA"/>
    <w:rsid w:val="00F77FB9"/>
    <w:rsid w:val="00F937C5"/>
    <w:rsid w:val="00F96B09"/>
    <w:rsid w:val="00FB068F"/>
    <w:rsid w:val="00FB3286"/>
    <w:rsid w:val="00FE0B88"/>
    <w:rsid w:val="00FE6339"/>
    <w:rsid w:val="00FE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B9581"/>
  <w14:defaultImageDpi w14:val="32767"/>
  <w15:chartTrackingRefBased/>
  <w15:docId w15:val="{D5D08457-89C4-4A27-8F9A-6BD557C7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134C4E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customStyle="1" w:styleId="Skill">
    <w:name w:val="Skill"/>
    <w:basedOn w:val="Normal"/>
    <w:link w:val="SkillChar"/>
    <w:uiPriority w:val="17"/>
    <w:qFormat/>
    <w:rsid w:val="007A41CD"/>
    <w:pPr>
      <w:jc w:val="center"/>
    </w:pPr>
    <w:rPr>
      <w:rFonts w:eastAsiaTheme="minorHAnsi"/>
      <w:color w:val="262626" w:themeColor="text1" w:themeTint="D9"/>
      <w:kern w:val="24"/>
      <w:szCs w:val="18"/>
      <w:lang w:eastAsia="en-US"/>
    </w:rPr>
  </w:style>
  <w:style w:type="paragraph" w:customStyle="1" w:styleId="Skillscore">
    <w:name w:val="Skill score"/>
    <w:basedOn w:val="Normal"/>
    <w:link w:val="SkillscoreChar"/>
    <w:uiPriority w:val="16"/>
    <w:qFormat/>
    <w:rsid w:val="007A41CD"/>
    <w:pPr>
      <w:spacing w:after="160" w:line="288" w:lineRule="auto"/>
      <w:jc w:val="center"/>
    </w:pPr>
    <w:rPr>
      <w:rFonts w:asciiTheme="majorHAnsi" w:eastAsiaTheme="minorHAnsi" w:hAnsiTheme="majorHAnsi"/>
      <w:color w:val="D8B25C" w:themeColor="accent4"/>
      <w:kern w:val="24"/>
      <w:szCs w:val="18"/>
      <w:lang w:eastAsia="en-US"/>
    </w:rPr>
  </w:style>
  <w:style w:type="character" w:customStyle="1" w:styleId="SkillChar">
    <w:name w:val="Skill Char"/>
    <w:basedOn w:val="DefaultParagraphFont"/>
    <w:link w:val="Skill"/>
    <w:uiPriority w:val="17"/>
    <w:rsid w:val="007A41CD"/>
    <w:rPr>
      <w:rFonts w:eastAsiaTheme="minorHAnsi"/>
      <w:color w:val="262626" w:themeColor="text1" w:themeTint="D9"/>
      <w:kern w:val="24"/>
      <w:sz w:val="18"/>
      <w:szCs w:val="18"/>
      <w:lang w:eastAsia="en-US"/>
    </w:rPr>
  </w:style>
  <w:style w:type="character" w:customStyle="1" w:styleId="SkillscoreChar">
    <w:name w:val="Skill score Char"/>
    <w:basedOn w:val="DefaultParagraphFont"/>
    <w:link w:val="Skillscore"/>
    <w:uiPriority w:val="16"/>
    <w:rsid w:val="007A41CD"/>
    <w:rPr>
      <w:rFonts w:asciiTheme="majorHAnsi" w:eastAsiaTheme="minorHAnsi" w:hAnsiTheme="majorHAnsi"/>
      <w:color w:val="D8B25C" w:themeColor="accent4"/>
      <w:kern w:val="24"/>
      <w:sz w:val="18"/>
      <w:szCs w:val="18"/>
      <w:lang w:eastAsia="en-US"/>
    </w:rPr>
  </w:style>
  <w:style w:type="paragraph" w:customStyle="1" w:styleId="Styl1">
    <w:name w:val="Styl1"/>
    <w:basedOn w:val="Heading1"/>
    <w:link w:val="Styl1Znak"/>
    <w:qFormat/>
    <w:rsid w:val="002B28D4"/>
    <w:pPr>
      <w:pBdr>
        <w:bottom w:val="single" w:sz="4" w:space="2" w:color="355D7E" w:themeColor="accent1" w:themeShade="80"/>
      </w:pBdr>
      <w:spacing w:before="360" w:after="120"/>
    </w:pPr>
    <w:rPr>
      <w:rFonts w:ascii="Arial Black" w:hAnsi="Arial Black"/>
      <w:color w:val="355D7E" w:themeColor="accent1" w:themeShade="80"/>
      <w:szCs w:val="40"/>
      <w:lang w:val="pl-PL" w:eastAsia="en-US"/>
    </w:rPr>
  </w:style>
  <w:style w:type="character" w:customStyle="1" w:styleId="Styl1Znak">
    <w:name w:val="Styl1 Znak"/>
    <w:basedOn w:val="Heading1Char"/>
    <w:link w:val="Styl1"/>
    <w:rsid w:val="002B28D4"/>
    <w:rPr>
      <w:rFonts w:ascii="Arial Black" w:eastAsiaTheme="majorEastAsia" w:hAnsi="Arial Black" w:cstheme="majorBidi"/>
      <w:color w:val="355D7E" w:themeColor="accent1" w:themeShade="80"/>
      <w:sz w:val="32"/>
      <w:szCs w:val="40"/>
      <w:lang w:val="pl-PL" w:eastAsia="en-US"/>
    </w:rPr>
  </w:style>
  <w:style w:type="paragraph" w:styleId="NoSpacing">
    <w:name w:val="No Spacing"/>
    <w:uiPriority w:val="1"/>
    <w:qFormat/>
    <w:rsid w:val="002B28D4"/>
    <w:rPr>
      <w:sz w:val="21"/>
      <w:szCs w:val="21"/>
      <w:lang w:val="pl-PL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F0ECB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deedbazar.com/" TargetMode="External"/><Relationship Id="rId13" Type="http://schemas.openxmlformats.org/officeDocument/2006/relationships/hyperlink" Target="https://hf24.jadeedmunshi.com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jadeedems.com/" TargetMode="External"/><Relationship Id="rId12" Type="http://schemas.openxmlformats.org/officeDocument/2006/relationships/hyperlink" Target="https://jadeedbazar.com/" TargetMode="External"/><Relationship Id="rId17" Type="http://schemas.openxmlformats.org/officeDocument/2006/relationships/hyperlink" Target="mailto:syedburhanali23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syedburhanali23@gmail.com" TargetMode="Externa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adeedems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jpg"/><Relationship Id="rId10" Type="http://schemas.openxmlformats.org/officeDocument/2006/relationships/hyperlink" Target="https://alazkadg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f24.jadeedmunshi.com/" TargetMode="External"/><Relationship Id="rId14" Type="http://schemas.openxmlformats.org/officeDocument/2006/relationships/hyperlink" Target="https://alazkadg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n-US%7bDC0EEE67-539F-4912-B5F5-5923FF06148E%7d\%7b1757AF88-2355-44E5-B622-48DEE67A2586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F35A8E540D404F8A1F4C94E365A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E2ADF-F172-4EB9-BED7-FFB8DB4CCDEC}"/>
      </w:docPartPr>
      <w:docPartBody>
        <w:p w:rsidR="00727261" w:rsidRDefault="00B52288" w:rsidP="00B52288">
          <w:pPr>
            <w:pStyle w:val="D2F35A8E540D404F8A1F4C94E365A859"/>
          </w:pPr>
          <w:r w:rsidRPr="00036450">
            <w:t>EDUCATION</w:t>
          </w:r>
        </w:p>
      </w:docPartBody>
    </w:docPart>
    <w:docPart>
      <w:docPartPr>
        <w:name w:val="D1AF556F827244869E7519758486A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BAD0F-E7A8-474B-81F5-8C5262A24E4E}"/>
      </w:docPartPr>
      <w:docPartBody>
        <w:p w:rsidR="00727261" w:rsidRDefault="00B52288" w:rsidP="00B52288">
          <w:pPr>
            <w:pStyle w:val="D1AF556F827244869E7519758486A8EE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7E"/>
    <w:rsid w:val="001C5EDA"/>
    <w:rsid w:val="00264FC9"/>
    <w:rsid w:val="002E1479"/>
    <w:rsid w:val="00313E0E"/>
    <w:rsid w:val="003435D4"/>
    <w:rsid w:val="00373EF4"/>
    <w:rsid w:val="003E5668"/>
    <w:rsid w:val="00405DF9"/>
    <w:rsid w:val="00433A09"/>
    <w:rsid w:val="005020F3"/>
    <w:rsid w:val="00567A7E"/>
    <w:rsid w:val="00673995"/>
    <w:rsid w:val="00727261"/>
    <w:rsid w:val="007F6D3D"/>
    <w:rsid w:val="00837C4C"/>
    <w:rsid w:val="008406A1"/>
    <w:rsid w:val="009B52F4"/>
    <w:rsid w:val="00A660F0"/>
    <w:rsid w:val="00AA097C"/>
    <w:rsid w:val="00B52288"/>
    <w:rsid w:val="00B6302A"/>
    <w:rsid w:val="00B871CB"/>
    <w:rsid w:val="00C667C9"/>
    <w:rsid w:val="00D107D9"/>
    <w:rsid w:val="00D8189C"/>
    <w:rsid w:val="00E15D73"/>
    <w:rsid w:val="00EA211F"/>
    <w:rsid w:val="00EE0B60"/>
    <w:rsid w:val="00EE75B0"/>
    <w:rsid w:val="00F6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B52288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2288"/>
    <w:rPr>
      <w:color w:val="C45911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52288"/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paragraph" w:customStyle="1" w:styleId="D2F35A8E540D404F8A1F4C94E365A859">
    <w:name w:val="D2F35A8E540D404F8A1F4C94E365A859"/>
    <w:rsid w:val="00B52288"/>
  </w:style>
  <w:style w:type="paragraph" w:customStyle="1" w:styleId="D1AF556F827244869E7519758486A8EE">
    <w:name w:val="D1AF556F827244869E7519758486A8EE"/>
    <w:rsid w:val="00B522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{1757AF88-2355-44E5-B622-48DEE67A2586}tf00546271_win32.dotx</Template>
  <TotalTime>634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5</cp:revision>
  <dcterms:created xsi:type="dcterms:W3CDTF">2023-12-22T09:53:00Z</dcterms:created>
  <dcterms:modified xsi:type="dcterms:W3CDTF">2025-01-07T05:41:00Z</dcterms:modified>
</cp:coreProperties>
</file>